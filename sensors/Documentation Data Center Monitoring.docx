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77D1E" w14:textId="77777777" w:rsidR="002A0152" w:rsidRPr="00FD0126" w:rsidRDefault="000054A8" w:rsidP="00CB02C4">
      <w:pPr>
        <w:pStyle w:val="Kopzondernummer"/>
        <w:rPr>
          <w:lang w:val="nl-BE"/>
        </w:rPr>
      </w:pPr>
      <w:bookmarkStart w:id="0" w:name="_Toc9492930"/>
      <w:r w:rsidRPr="00FD0126">
        <w:rPr>
          <w:lang w:val="nl-BE"/>
        </w:rPr>
        <w:t>Vo</w:t>
      </w:r>
      <w:r w:rsidR="002E351F" w:rsidRPr="00FD0126">
        <w:rPr>
          <w:lang w:val="nl-BE"/>
        </w:rPr>
        <w:t>orwoord</w:t>
      </w:r>
      <w:bookmarkEnd w:id="0"/>
    </w:p>
    <w:p w14:paraId="3DC2E57E" w14:textId="77777777" w:rsidR="007755B1" w:rsidRPr="00FD0126" w:rsidRDefault="007755B1" w:rsidP="007755B1">
      <w:pPr>
        <w:rPr>
          <w:lang w:val="nl-BE"/>
        </w:rPr>
      </w:pPr>
    </w:p>
    <w:p w14:paraId="71691D01" w14:textId="42F7F6C6" w:rsidR="00421FFA" w:rsidRPr="00FD0126" w:rsidRDefault="00421FFA" w:rsidP="007755B1">
      <w:pPr>
        <w:rPr>
          <w:lang w:val="nl-BE"/>
        </w:rPr>
        <w:sectPr w:rsidR="00421FFA" w:rsidRPr="00FD0126" w:rsidSect="007755B1">
          <w:headerReference w:type="even" r:id="rId8"/>
          <w:headerReference w:type="default" r:id="rId9"/>
          <w:footerReference w:type="default" r:id="rId10"/>
          <w:headerReference w:type="first" r:id="rId11"/>
          <w:footerReference w:type="first" r:id="rId12"/>
          <w:type w:val="continuous"/>
          <w:pgSz w:w="11906" w:h="16838" w:code="9"/>
          <w:pgMar w:top="1134" w:right="1134" w:bottom="1134" w:left="1871" w:header="709" w:footer="709" w:gutter="0"/>
          <w:pgNumType w:start="2"/>
          <w:cols w:space="708"/>
          <w:docGrid w:linePitch="360"/>
        </w:sectPr>
      </w:pPr>
    </w:p>
    <w:p w14:paraId="688AAEAA" w14:textId="77777777" w:rsidR="002E351F" w:rsidRPr="00FD0126" w:rsidRDefault="002E351F" w:rsidP="00CB02C4">
      <w:pPr>
        <w:pStyle w:val="Kopzondernummer"/>
        <w:rPr>
          <w:lang w:val="nl-BE"/>
        </w:rPr>
      </w:pPr>
      <w:bookmarkStart w:id="1" w:name="_Toc9492931"/>
      <w:r w:rsidRPr="00FD0126">
        <w:rPr>
          <w:lang w:val="nl-BE"/>
        </w:rPr>
        <w:lastRenderedPageBreak/>
        <w:t>Samenvatting</w:t>
      </w:r>
      <w:bookmarkEnd w:id="1"/>
    </w:p>
    <w:p w14:paraId="753B5BE7" w14:textId="604BE3E1" w:rsidR="002E351F" w:rsidRPr="001C68CB" w:rsidRDefault="009C5119" w:rsidP="00CB02C4">
      <w:pPr>
        <w:pStyle w:val="Kopzondernummer"/>
      </w:pPr>
      <w:bookmarkStart w:id="2" w:name="_Toc9492932"/>
      <w:bookmarkStart w:id="3" w:name="_GoBack"/>
      <w:bookmarkEnd w:id="3"/>
      <w:r>
        <w:lastRenderedPageBreak/>
        <w:t>Table Of Contents</w:t>
      </w:r>
      <w:bookmarkEnd w:id="2"/>
    </w:p>
    <w:p w14:paraId="344B7A8B" w14:textId="05A59069" w:rsidR="00981A5B" w:rsidRDefault="007C498C">
      <w:pPr>
        <w:pStyle w:val="Inhopg1"/>
        <w:rPr>
          <w:rFonts w:asciiTheme="minorHAnsi" w:eastAsiaTheme="minorEastAsia" w:hAnsiTheme="minorHAnsi" w:cstheme="minorBidi"/>
          <w:b w:val="0"/>
          <w:caps w:val="0"/>
          <w:noProof/>
          <w:sz w:val="22"/>
          <w:szCs w:val="22"/>
          <w:lang w:val="nl-BE"/>
        </w:rPr>
      </w:pPr>
      <w:r w:rsidRPr="001C68CB">
        <w:fldChar w:fldCharType="begin"/>
      </w:r>
      <w:r w:rsidR="00153653" w:rsidRPr="001C68CB">
        <w:instrText xml:space="preserve"> TOC \o "1-4" \h \z \u </w:instrText>
      </w:r>
      <w:r w:rsidRPr="001C68CB">
        <w:fldChar w:fldCharType="separate"/>
      </w:r>
      <w:hyperlink w:anchor="_Toc9492930" w:history="1">
        <w:r w:rsidR="00981A5B" w:rsidRPr="009F5147">
          <w:rPr>
            <w:rStyle w:val="Hyperlink"/>
            <w:noProof/>
            <w:lang w:val="nl-BE"/>
          </w:rPr>
          <w:t>Voorwoord</w:t>
        </w:r>
        <w:r w:rsidR="00981A5B">
          <w:rPr>
            <w:noProof/>
            <w:webHidden/>
          </w:rPr>
          <w:tab/>
        </w:r>
        <w:r w:rsidR="00981A5B">
          <w:rPr>
            <w:noProof/>
            <w:webHidden/>
          </w:rPr>
          <w:fldChar w:fldCharType="begin"/>
        </w:r>
        <w:r w:rsidR="00981A5B">
          <w:rPr>
            <w:noProof/>
            <w:webHidden/>
          </w:rPr>
          <w:instrText xml:space="preserve"> PAGEREF _Toc9492930 \h </w:instrText>
        </w:r>
        <w:r w:rsidR="00981A5B">
          <w:rPr>
            <w:noProof/>
            <w:webHidden/>
          </w:rPr>
        </w:r>
        <w:r w:rsidR="00981A5B">
          <w:rPr>
            <w:noProof/>
            <w:webHidden/>
          </w:rPr>
          <w:fldChar w:fldCharType="separate"/>
        </w:r>
        <w:r w:rsidR="00981A5B">
          <w:rPr>
            <w:noProof/>
            <w:webHidden/>
          </w:rPr>
          <w:t>2</w:t>
        </w:r>
        <w:r w:rsidR="00981A5B">
          <w:rPr>
            <w:noProof/>
            <w:webHidden/>
          </w:rPr>
          <w:fldChar w:fldCharType="end"/>
        </w:r>
      </w:hyperlink>
    </w:p>
    <w:p w14:paraId="4EA8E536" w14:textId="40EFD8AB" w:rsidR="00981A5B" w:rsidRDefault="00981A5B">
      <w:pPr>
        <w:pStyle w:val="Inhopg1"/>
        <w:rPr>
          <w:rFonts w:asciiTheme="minorHAnsi" w:eastAsiaTheme="minorEastAsia" w:hAnsiTheme="minorHAnsi" w:cstheme="minorBidi"/>
          <w:b w:val="0"/>
          <w:caps w:val="0"/>
          <w:noProof/>
          <w:sz w:val="22"/>
          <w:szCs w:val="22"/>
          <w:lang w:val="nl-BE"/>
        </w:rPr>
      </w:pPr>
      <w:hyperlink w:anchor="_Toc9492931" w:history="1">
        <w:r w:rsidRPr="009F5147">
          <w:rPr>
            <w:rStyle w:val="Hyperlink"/>
            <w:noProof/>
            <w:lang w:val="nl-BE"/>
          </w:rPr>
          <w:t>Samenvatting</w:t>
        </w:r>
        <w:r>
          <w:rPr>
            <w:noProof/>
            <w:webHidden/>
          </w:rPr>
          <w:tab/>
        </w:r>
        <w:r>
          <w:rPr>
            <w:noProof/>
            <w:webHidden/>
          </w:rPr>
          <w:fldChar w:fldCharType="begin"/>
        </w:r>
        <w:r>
          <w:rPr>
            <w:noProof/>
            <w:webHidden/>
          </w:rPr>
          <w:instrText xml:space="preserve"> PAGEREF _Toc9492931 \h </w:instrText>
        </w:r>
        <w:r>
          <w:rPr>
            <w:noProof/>
            <w:webHidden/>
          </w:rPr>
        </w:r>
        <w:r>
          <w:rPr>
            <w:noProof/>
            <w:webHidden/>
          </w:rPr>
          <w:fldChar w:fldCharType="separate"/>
        </w:r>
        <w:r>
          <w:rPr>
            <w:noProof/>
            <w:webHidden/>
          </w:rPr>
          <w:t>3</w:t>
        </w:r>
        <w:r>
          <w:rPr>
            <w:noProof/>
            <w:webHidden/>
          </w:rPr>
          <w:fldChar w:fldCharType="end"/>
        </w:r>
      </w:hyperlink>
    </w:p>
    <w:p w14:paraId="406E23BB" w14:textId="388A3700" w:rsidR="00981A5B" w:rsidRDefault="00981A5B">
      <w:pPr>
        <w:pStyle w:val="Inhopg1"/>
        <w:rPr>
          <w:rFonts w:asciiTheme="minorHAnsi" w:eastAsiaTheme="minorEastAsia" w:hAnsiTheme="minorHAnsi" w:cstheme="minorBidi"/>
          <w:b w:val="0"/>
          <w:caps w:val="0"/>
          <w:noProof/>
          <w:sz w:val="22"/>
          <w:szCs w:val="22"/>
          <w:lang w:val="nl-BE"/>
        </w:rPr>
      </w:pPr>
      <w:hyperlink w:anchor="_Toc9492932" w:history="1">
        <w:r w:rsidRPr="009F5147">
          <w:rPr>
            <w:rStyle w:val="Hyperlink"/>
            <w:noProof/>
          </w:rPr>
          <w:t>Table Of Contents</w:t>
        </w:r>
        <w:r>
          <w:rPr>
            <w:noProof/>
            <w:webHidden/>
          </w:rPr>
          <w:tab/>
        </w:r>
        <w:r>
          <w:rPr>
            <w:noProof/>
            <w:webHidden/>
          </w:rPr>
          <w:fldChar w:fldCharType="begin"/>
        </w:r>
        <w:r>
          <w:rPr>
            <w:noProof/>
            <w:webHidden/>
          </w:rPr>
          <w:instrText xml:space="preserve"> PAGEREF _Toc9492932 \h </w:instrText>
        </w:r>
        <w:r>
          <w:rPr>
            <w:noProof/>
            <w:webHidden/>
          </w:rPr>
        </w:r>
        <w:r>
          <w:rPr>
            <w:noProof/>
            <w:webHidden/>
          </w:rPr>
          <w:fldChar w:fldCharType="separate"/>
        </w:r>
        <w:r>
          <w:rPr>
            <w:noProof/>
            <w:webHidden/>
          </w:rPr>
          <w:t>4</w:t>
        </w:r>
        <w:r>
          <w:rPr>
            <w:noProof/>
            <w:webHidden/>
          </w:rPr>
          <w:fldChar w:fldCharType="end"/>
        </w:r>
      </w:hyperlink>
    </w:p>
    <w:p w14:paraId="5C5D91FA" w14:textId="413D19D3" w:rsidR="00981A5B" w:rsidRDefault="00981A5B">
      <w:pPr>
        <w:pStyle w:val="Inhopg1"/>
        <w:rPr>
          <w:rFonts w:asciiTheme="minorHAnsi" w:eastAsiaTheme="minorEastAsia" w:hAnsiTheme="minorHAnsi" w:cstheme="minorBidi"/>
          <w:b w:val="0"/>
          <w:caps w:val="0"/>
          <w:noProof/>
          <w:sz w:val="22"/>
          <w:szCs w:val="22"/>
          <w:lang w:val="nl-BE"/>
        </w:rPr>
      </w:pPr>
      <w:hyperlink w:anchor="_Toc9492933" w:history="1">
        <w:r w:rsidRPr="009F5147">
          <w:rPr>
            <w:rStyle w:val="Hyperlink"/>
            <w:noProof/>
          </w:rPr>
          <w:t>Preface</w:t>
        </w:r>
        <w:r>
          <w:rPr>
            <w:noProof/>
            <w:webHidden/>
          </w:rPr>
          <w:tab/>
        </w:r>
        <w:r>
          <w:rPr>
            <w:noProof/>
            <w:webHidden/>
          </w:rPr>
          <w:fldChar w:fldCharType="begin"/>
        </w:r>
        <w:r>
          <w:rPr>
            <w:noProof/>
            <w:webHidden/>
          </w:rPr>
          <w:instrText xml:space="preserve"> PAGEREF _Toc9492933 \h </w:instrText>
        </w:r>
        <w:r>
          <w:rPr>
            <w:noProof/>
            <w:webHidden/>
          </w:rPr>
        </w:r>
        <w:r>
          <w:rPr>
            <w:noProof/>
            <w:webHidden/>
          </w:rPr>
          <w:fldChar w:fldCharType="separate"/>
        </w:r>
        <w:r>
          <w:rPr>
            <w:noProof/>
            <w:webHidden/>
          </w:rPr>
          <w:t>6</w:t>
        </w:r>
        <w:r>
          <w:rPr>
            <w:noProof/>
            <w:webHidden/>
          </w:rPr>
          <w:fldChar w:fldCharType="end"/>
        </w:r>
      </w:hyperlink>
    </w:p>
    <w:p w14:paraId="0CB603E2" w14:textId="3DE0F2FD" w:rsidR="00981A5B" w:rsidRDefault="00981A5B">
      <w:pPr>
        <w:pStyle w:val="Inhopg1"/>
        <w:rPr>
          <w:rFonts w:asciiTheme="minorHAnsi" w:eastAsiaTheme="minorEastAsia" w:hAnsiTheme="minorHAnsi" w:cstheme="minorBidi"/>
          <w:b w:val="0"/>
          <w:caps w:val="0"/>
          <w:noProof/>
          <w:sz w:val="22"/>
          <w:szCs w:val="22"/>
          <w:lang w:val="nl-BE"/>
        </w:rPr>
      </w:pPr>
      <w:hyperlink w:anchor="_Toc9492934" w:history="1">
        <w:r w:rsidRPr="009F5147">
          <w:rPr>
            <w:rStyle w:val="Hyperlink"/>
            <w:noProof/>
          </w:rPr>
          <w:t>1</w:t>
        </w:r>
        <w:r>
          <w:rPr>
            <w:rFonts w:asciiTheme="minorHAnsi" w:eastAsiaTheme="minorEastAsia" w:hAnsiTheme="minorHAnsi" w:cstheme="minorBidi"/>
            <w:b w:val="0"/>
            <w:caps w:val="0"/>
            <w:noProof/>
            <w:sz w:val="22"/>
            <w:szCs w:val="22"/>
            <w:lang w:val="nl-BE"/>
          </w:rPr>
          <w:tab/>
        </w:r>
        <w:r w:rsidRPr="009F5147">
          <w:rPr>
            <w:rStyle w:val="Hyperlink"/>
            <w:noProof/>
          </w:rPr>
          <w:t>Arduino configuration</w:t>
        </w:r>
        <w:r>
          <w:rPr>
            <w:noProof/>
            <w:webHidden/>
          </w:rPr>
          <w:tab/>
        </w:r>
        <w:r>
          <w:rPr>
            <w:noProof/>
            <w:webHidden/>
          </w:rPr>
          <w:fldChar w:fldCharType="begin"/>
        </w:r>
        <w:r>
          <w:rPr>
            <w:noProof/>
            <w:webHidden/>
          </w:rPr>
          <w:instrText xml:space="preserve"> PAGEREF _Toc9492934 \h </w:instrText>
        </w:r>
        <w:r>
          <w:rPr>
            <w:noProof/>
            <w:webHidden/>
          </w:rPr>
        </w:r>
        <w:r>
          <w:rPr>
            <w:noProof/>
            <w:webHidden/>
          </w:rPr>
          <w:fldChar w:fldCharType="separate"/>
        </w:r>
        <w:r>
          <w:rPr>
            <w:noProof/>
            <w:webHidden/>
          </w:rPr>
          <w:t>7</w:t>
        </w:r>
        <w:r>
          <w:rPr>
            <w:noProof/>
            <w:webHidden/>
          </w:rPr>
          <w:fldChar w:fldCharType="end"/>
        </w:r>
      </w:hyperlink>
    </w:p>
    <w:p w14:paraId="3DBFA355" w14:textId="3682470E" w:rsidR="00981A5B" w:rsidRDefault="00981A5B">
      <w:pPr>
        <w:pStyle w:val="Inhopg2"/>
        <w:rPr>
          <w:rFonts w:asciiTheme="minorHAnsi" w:eastAsiaTheme="minorEastAsia" w:hAnsiTheme="minorHAnsi" w:cstheme="minorBidi"/>
          <w:b w:val="0"/>
          <w:sz w:val="22"/>
          <w:szCs w:val="22"/>
          <w:lang w:val="nl-BE"/>
        </w:rPr>
      </w:pPr>
      <w:hyperlink w:anchor="_Toc9492935" w:history="1">
        <w:r w:rsidRPr="009F5147">
          <w:rPr>
            <w:rStyle w:val="Hyperlink"/>
          </w:rPr>
          <w:t>1.1</w:t>
        </w:r>
        <w:r>
          <w:rPr>
            <w:rFonts w:asciiTheme="minorHAnsi" w:eastAsiaTheme="minorEastAsia" w:hAnsiTheme="minorHAnsi" w:cstheme="minorBidi"/>
            <w:b w:val="0"/>
            <w:sz w:val="22"/>
            <w:szCs w:val="22"/>
            <w:lang w:val="nl-BE"/>
          </w:rPr>
          <w:tab/>
        </w:r>
        <w:r w:rsidRPr="009F5147">
          <w:rPr>
            <w:rStyle w:val="Hyperlink"/>
          </w:rPr>
          <w:t>I²C vs SPI</w:t>
        </w:r>
        <w:r>
          <w:rPr>
            <w:webHidden/>
          </w:rPr>
          <w:tab/>
        </w:r>
        <w:r>
          <w:rPr>
            <w:webHidden/>
          </w:rPr>
          <w:fldChar w:fldCharType="begin"/>
        </w:r>
        <w:r>
          <w:rPr>
            <w:webHidden/>
          </w:rPr>
          <w:instrText xml:space="preserve"> PAGEREF _Toc9492935 \h </w:instrText>
        </w:r>
        <w:r>
          <w:rPr>
            <w:webHidden/>
          </w:rPr>
        </w:r>
        <w:r>
          <w:rPr>
            <w:webHidden/>
          </w:rPr>
          <w:fldChar w:fldCharType="separate"/>
        </w:r>
        <w:r>
          <w:rPr>
            <w:webHidden/>
          </w:rPr>
          <w:t>7</w:t>
        </w:r>
        <w:r>
          <w:rPr>
            <w:webHidden/>
          </w:rPr>
          <w:fldChar w:fldCharType="end"/>
        </w:r>
      </w:hyperlink>
    </w:p>
    <w:p w14:paraId="7BE9D07D" w14:textId="0250A810" w:rsidR="00981A5B" w:rsidRDefault="00981A5B">
      <w:pPr>
        <w:pStyle w:val="Inhopg2"/>
        <w:rPr>
          <w:rFonts w:asciiTheme="minorHAnsi" w:eastAsiaTheme="minorEastAsia" w:hAnsiTheme="minorHAnsi" w:cstheme="minorBidi"/>
          <w:b w:val="0"/>
          <w:sz w:val="22"/>
          <w:szCs w:val="22"/>
          <w:lang w:val="nl-BE"/>
        </w:rPr>
      </w:pPr>
      <w:hyperlink w:anchor="_Toc9492936" w:history="1">
        <w:r w:rsidRPr="009F5147">
          <w:rPr>
            <w:rStyle w:val="Hyperlink"/>
          </w:rPr>
          <w:t>1.2</w:t>
        </w:r>
        <w:r>
          <w:rPr>
            <w:rFonts w:asciiTheme="minorHAnsi" w:eastAsiaTheme="minorEastAsia" w:hAnsiTheme="minorHAnsi" w:cstheme="minorBidi"/>
            <w:b w:val="0"/>
            <w:sz w:val="22"/>
            <w:szCs w:val="22"/>
            <w:lang w:val="nl-BE"/>
          </w:rPr>
          <w:tab/>
        </w:r>
        <w:r w:rsidRPr="009F5147">
          <w:rPr>
            <w:rStyle w:val="Hyperlink"/>
          </w:rPr>
          <w:t>THE SCHEME</w:t>
        </w:r>
        <w:r>
          <w:rPr>
            <w:webHidden/>
          </w:rPr>
          <w:tab/>
        </w:r>
        <w:r>
          <w:rPr>
            <w:webHidden/>
          </w:rPr>
          <w:fldChar w:fldCharType="begin"/>
        </w:r>
        <w:r>
          <w:rPr>
            <w:webHidden/>
          </w:rPr>
          <w:instrText xml:space="preserve"> PAGEREF _Toc9492936 \h </w:instrText>
        </w:r>
        <w:r>
          <w:rPr>
            <w:webHidden/>
          </w:rPr>
        </w:r>
        <w:r>
          <w:rPr>
            <w:webHidden/>
          </w:rPr>
          <w:fldChar w:fldCharType="separate"/>
        </w:r>
        <w:r>
          <w:rPr>
            <w:webHidden/>
          </w:rPr>
          <w:t>8</w:t>
        </w:r>
        <w:r>
          <w:rPr>
            <w:webHidden/>
          </w:rPr>
          <w:fldChar w:fldCharType="end"/>
        </w:r>
      </w:hyperlink>
    </w:p>
    <w:p w14:paraId="53F038BB" w14:textId="316B6AEC" w:rsidR="00981A5B" w:rsidRDefault="00981A5B">
      <w:pPr>
        <w:pStyle w:val="Inhopg2"/>
        <w:rPr>
          <w:rFonts w:asciiTheme="minorHAnsi" w:eastAsiaTheme="minorEastAsia" w:hAnsiTheme="minorHAnsi" w:cstheme="minorBidi"/>
          <w:b w:val="0"/>
          <w:sz w:val="22"/>
          <w:szCs w:val="22"/>
          <w:lang w:val="nl-BE"/>
        </w:rPr>
      </w:pPr>
      <w:hyperlink w:anchor="_Toc9492937" w:history="1">
        <w:r w:rsidRPr="009F5147">
          <w:rPr>
            <w:rStyle w:val="Hyperlink"/>
          </w:rPr>
          <w:t>1.3</w:t>
        </w:r>
        <w:r>
          <w:rPr>
            <w:rFonts w:asciiTheme="minorHAnsi" w:eastAsiaTheme="minorEastAsia" w:hAnsiTheme="minorHAnsi" w:cstheme="minorBidi"/>
            <w:b w:val="0"/>
            <w:sz w:val="22"/>
            <w:szCs w:val="22"/>
            <w:lang w:val="nl-BE"/>
          </w:rPr>
          <w:tab/>
        </w:r>
        <w:r w:rsidRPr="009F5147">
          <w:rPr>
            <w:rStyle w:val="Hyperlink"/>
          </w:rPr>
          <w:t>How does it work?</w:t>
        </w:r>
        <w:r>
          <w:rPr>
            <w:webHidden/>
          </w:rPr>
          <w:tab/>
        </w:r>
        <w:r>
          <w:rPr>
            <w:webHidden/>
          </w:rPr>
          <w:fldChar w:fldCharType="begin"/>
        </w:r>
        <w:r>
          <w:rPr>
            <w:webHidden/>
          </w:rPr>
          <w:instrText xml:space="preserve"> PAGEREF _Toc9492937 \h </w:instrText>
        </w:r>
        <w:r>
          <w:rPr>
            <w:webHidden/>
          </w:rPr>
        </w:r>
        <w:r>
          <w:rPr>
            <w:webHidden/>
          </w:rPr>
          <w:fldChar w:fldCharType="separate"/>
        </w:r>
        <w:r>
          <w:rPr>
            <w:webHidden/>
          </w:rPr>
          <w:t>8</w:t>
        </w:r>
        <w:r>
          <w:rPr>
            <w:webHidden/>
          </w:rPr>
          <w:fldChar w:fldCharType="end"/>
        </w:r>
      </w:hyperlink>
    </w:p>
    <w:p w14:paraId="41BD385F" w14:textId="0AFD65F5" w:rsidR="00981A5B" w:rsidRDefault="00981A5B">
      <w:pPr>
        <w:pStyle w:val="Inhopg2"/>
        <w:rPr>
          <w:rFonts w:asciiTheme="minorHAnsi" w:eastAsiaTheme="minorEastAsia" w:hAnsiTheme="minorHAnsi" w:cstheme="minorBidi"/>
          <w:b w:val="0"/>
          <w:sz w:val="22"/>
          <w:szCs w:val="22"/>
          <w:lang w:val="nl-BE"/>
        </w:rPr>
      </w:pPr>
      <w:hyperlink w:anchor="_Toc9492938" w:history="1">
        <w:r w:rsidRPr="009F5147">
          <w:rPr>
            <w:rStyle w:val="Hyperlink"/>
          </w:rPr>
          <w:t>1.4</w:t>
        </w:r>
        <w:r>
          <w:rPr>
            <w:rFonts w:asciiTheme="minorHAnsi" w:eastAsiaTheme="minorEastAsia" w:hAnsiTheme="minorHAnsi" w:cstheme="minorBidi"/>
            <w:b w:val="0"/>
            <w:sz w:val="22"/>
            <w:szCs w:val="22"/>
            <w:lang w:val="nl-BE"/>
          </w:rPr>
          <w:tab/>
        </w:r>
        <w:r w:rsidRPr="009F5147">
          <w:rPr>
            <w:rStyle w:val="Hyperlink"/>
          </w:rPr>
          <w:t>THE CODE:</w:t>
        </w:r>
        <w:r>
          <w:rPr>
            <w:webHidden/>
          </w:rPr>
          <w:tab/>
        </w:r>
        <w:r>
          <w:rPr>
            <w:webHidden/>
          </w:rPr>
          <w:fldChar w:fldCharType="begin"/>
        </w:r>
        <w:r>
          <w:rPr>
            <w:webHidden/>
          </w:rPr>
          <w:instrText xml:space="preserve"> PAGEREF _Toc9492938 \h </w:instrText>
        </w:r>
        <w:r>
          <w:rPr>
            <w:webHidden/>
          </w:rPr>
        </w:r>
        <w:r>
          <w:rPr>
            <w:webHidden/>
          </w:rPr>
          <w:fldChar w:fldCharType="separate"/>
        </w:r>
        <w:r>
          <w:rPr>
            <w:webHidden/>
          </w:rPr>
          <w:t>9</w:t>
        </w:r>
        <w:r>
          <w:rPr>
            <w:webHidden/>
          </w:rPr>
          <w:fldChar w:fldCharType="end"/>
        </w:r>
      </w:hyperlink>
    </w:p>
    <w:p w14:paraId="13287792" w14:textId="7101C671" w:rsidR="00981A5B" w:rsidRDefault="00981A5B">
      <w:pPr>
        <w:pStyle w:val="Inhopg3"/>
        <w:rPr>
          <w:rFonts w:asciiTheme="minorHAnsi" w:eastAsiaTheme="minorEastAsia" w:hAnsiTheme="minorHAnsi" w:cstheme="minorBidi"/>
          <w:sz w:val="22"/>
          <w:szCs w:val="22"/>
          <w:lang w:val="nl-BE"/>
        </w:rPr>
      </w:pPr>
      <w:hyperlink w:anchor="_Toc9492939" w:history="1">
        <w:r w:rsidRPr="009F5147">
          <w:rPr>
            <w:rStyle w:val="Hyperlink"/>
          </w:rPr>
          <w:t>1.4.1</w:t>
        </w:r>
        <w:r>
          <w:rPr>
            <w:rFonts w:asciiTheme="minorHAnsi" w:eastAsiaTheme="minorEastAsia" w:hAnsiTheme="minorHAnsi" w:cstheme="minorBidi"/>
            <w:sz w:val="22"/>
            <w:szCs w:val="22"/>
            <w:lang w:val="nl-BE"/>
          </w:rPr>
          <w:tab/>
        </w:r>
        <w:r w:rsidRPr="009F5147">
          <w:rPr>
            <w:rStyle w:val="Hyperlink"/>
          </w:rPr>
          <w:t>MASTER DEVICE</w:t>
        </w:r>
        <w:r>
          <w:rPr>
            <w:webHidden/>
          </w:rPr>
          <w:tab/>
        </w:r>
        <w:r>
          <w:rPr>
            <w:webHidden/>
          </w:rPr>
          <w:fldChar w:fldCharType="begin"/>
        </w:r>
        <w:r>
          <w:rPr>
            <w:webHidden/>
          </w:rPr>
          <w:instrText xml:space="preserve"> PAGEREF _Toc9492939 \h </w:instrText>
        </w:r>
        <w:r>
          <w:rPr>
            <w:webHidden/>
          </w:rPr>
        </w:r>
        <w:r>
          <w:rPr>
            <w:webHidden/>
          </w:rPr>
          <w:fldChar w:fldCharType="separate"/>
        </w:r>
        <w:r>
          <w:rPr>
            <w:webHidden/>
          </w:rPr>
          <w:t>9</w:t>
        </w:r>
        <w:r>
          <w:rPr>
            <w:webHidden/>
          </w:rPr>
          <w:fldChar w:fldCharType="end"/>
        </w:r>
      </w:hyperlink>
    </w:p>
    <w:p w14:paraId="127FD477" w14:textId="731953F9" w:rsidR="00981A5B" w:rsidRDefault="00981A5B">
      <w:pPr>
        <w:pStyle w:val="Inhopg4"/>
        <w:rPr>
          <w:rFonts w:asciiTheme="minorHAnsi" w:eastAsiaTheme="minorEastAsia" w:hAnsiTheme="minorHAnsi" w:cstheme="minorBidi"/>
          <w:noProof/>
          <w:sz w:val="22"/>
          <w:szCs w:val="22"/>
          <w:lang w:val="nl-BE"/>
        </w:rPr>
      </w:pPr>
      <w:hyperlink w:anchor="_Toc9492940" w:history="1">
        <w:r w:rsidRPr="009F5147">
          <w:rPr>
            <w:rStyle w:val="Hyperlink"/>
            <w:noProof/>
          </w:rPr>
          <w:t>1.4.1.1</w:t>
        </w:r>
        <w:r>
          <w:rPr>
            <w:rFonts w:asciiTheme="minorHAnsi" w:eastAsiaTheme="minorEastAsia" w:hAnsiTheme="minorHAnsi" w:cstheme="minorBidi"/>
            <w:noProof/>
            <w:sz w:val="22"/>
            <w:szCs w:val="22"/>
            <w:lang w:val="nl-BE"/>
          </w:rPr>
          <w:tab/>
        </w:r>
        <w:r w:rsidRPr="009F5147">
          <w:rPr>
            <w:rStyle w:val="Hyperlink"/>
            <w:noProof/>
          </w:rPr>
          <w:t>Full master code</w:t>
        </w:r>
        <w:r>
          <w:rPr>
            <w:noProof/>
            <w:webHidden/>
          </w:rPr>
          <w:tab/>
        </w:r>
        <w:r>
          <w:rPr>
            <w:noProof/>
            <w:webHidden/>
          </w:rPr>
          <w:fldChar w:fldCharType="begin"/>
        </w:r>
        <w:r>
          <w:rPr>
            <w:noProof/>
            <w:webHidden/>
          </w:rPr>
          <w:instrText xml:space="preserve"> PAGEREF _Toc9492940 \h </w:instrText>
        </w:r>
        <w:r>
          <w:rPr>
            <w:noProof/>
            <w:webHidden/>
          </w:rPr>
        </w:r>
        <w:r>
          <w:rPr>
            <w:noProof/>
            <w:webHidden/>
          </w:rPr>
          <w:fldChar w:fldCharType="separate"/>
        </w:r>
        <w:r>
          <w:rPr>
            <w:noProof/>
            <w:webHidden/>
          </w:rPr>
          <w:t>12</w:t>
        </w:r>
        <w:r>
          <w:rPr>
            <w:noProof/>
            <w:webHidden/>
          </w:rPr>
          <w:fldChar w:fldCharType="end"/>
        </w:r>
      </w:hyperlink>
    </w:p>
    <w:p w14:paraId="4D068417" w14:textId="7E4501E7" w:rsidR="00981A5B" w:rsidRDefault="00981A5B">
      <w:pPr>
        <w:pStyle w:val="Inhopg3"/>
        <w:rPr>
          <w:rFonts w:asciiTheme="minorHAnsi" w:eastAsiaTheme="minorEastAsia" w:hAnsiTheme="minorHAnsi" w:cstheme="minorBidi"/>
          <w:sz w:val="22"/>
          <w:szCs w:val="22"/>
          <w:lang w:val="nl-BE"/>
        </w:rPr>
      </w:pPr>
      <w:hyperlink w:anchor="_Toc9492941" w:history="1">
        <w:r w:rsidRPr="009F5147">
          <w:rPr>
            <w:rStyle w:val="Hyperlink"/>
          </w:rPr>
          <w:t>1.4.2</w:t>
        </w:r>
        <w:r>
          <w:rPr>
            <w:rFonts w:asciiTheme="minorHAnsi" w:eastAsiaTheme="minorEastAsia" w:hAnsiTheme="minorHAnsi" w:cstheme="minorBidi"/>
            <w:sz w:val="22"/>
            <w:szCs w:val="22"/>
            <w:lang w:val="nl-BE"/>
          </w:rPr>
          <w:tab/>
        </w:r>
        <w:r w:rsidRPr="009F5147">
          <w:rPr>
            <w:rStyle w:val="Hyperlink"/>
          </w:rPr>
          <w:t>SLAVE DEVICE:</w:t>
        </w:r>
        <w:r>
          <w:rPr>
            <w:webHidden/>
          </w:rPr>
          <w:tab/>
        </w:r>
        <w:r>
          <w:rPr>
            <w:webHidden/>
          </w:rPr>
          <w:fldChar w:fldCharType="begin"/>
        </w:r>
        <w:r>
          <w:rPr>
            <w:webHidden/>
          </w:rPr>
          <w:instrText xml:space="preserve"> PAGEREF _Toc9492941 \h </w:instrText>
        </w:r>
        <w:r>
          <w:rPr>
            <w:webHidden/>
          </w:rPr>
        </w:r>
        <w:r>
          <w:rPr>
            <w:webHidden/>
          </w:rPr>
          <w:fldChar w:fldCharType="separate"/>
        </w:r>
        <w:r>
          <w:rPr>
            <w:webHidden/>
          </w:rPr>
          <w:t>14</w:t>
        </w:r>
        <w:r>
          <w:rPr>
            <w:webHidden/>
          </w:rPr>
          <w:fldChar w:fldCharType="end"/>
        </w:r>
      </w:hyperlink>
    </w:p>
    <w:p w14:paraId="0E063C4D" w14:textId="084061D4" w:rsidR="00981A5B" w:rsidRDefault="00981A5B">
      <w:pPr>
        <w:pStyle w:val="Inhopg4"/>
        <w:rPr>
          <w:rFonts w:asciiTheme="minorHAnsi" w:eastAsiaTheme="minorEastAsia" w:hAnsiTheme="minorHAnsi" w:cstheme="minorBidi"/>
          <w:noProof/>
          <w:sz w:val="22"/>
          <w:szCs w:val="22"/>
          <w:lang w:val="nl-BE"/>
        </w:rPr>
      </w:pPr>
      <w:hyperlink w:anchor="_Toc9492942" w:history="1">
        <w:r w:rsidRPr="009F5147">
          <w:rPr>
            <w:rStyle w:val="Hyperlink"/>
            <w:noProof/>
          </w:rPr>
          <w:t>1.4.2.1</w:t>
        </w:r>
        <w:r>
          <w:rPr>
            <w:rFonts w:asciiTheme="minorHAnsi" w:eastAsiaTheme="minorEastAsia" w:hAnsiTheme="minorHAnsi" w:cstheme="minorBidi"/>
            <w:noProof/>
            <w:sz w:val="22"/>
            <w:szCs w:val="22"/>
            <w:lang w:val="nl-BE"/>
          </w:rPr>
          <w:tab/>
        </w:r>
        <w:r w:rsidRPr="009F5147">
          <w:rPr>
            <w:rStyle w:val="Hyperlink"/>
            <w:noProof/>
          </w:rPr>
          <w:t>Full slave code</w:t>
        </w:r>
        <w:r>
          <w:rPr>
            <w:noProof/>
            <w:webHidden/>
          </w:rPr>
          <w:tab/>
        </w:r>
        <w:r>
          <w:rPr>
            <w:noProof/>
            <w:webHidden/>
          </w:rPr>
          <w:fldChar w:fldCharType="begin"/>
        </w:r>
        <w:r>
          <w:rPr>
            <w:noProof/>
            <w:webHidden/>
          </w:rPr>
          <w:instrText xml:space="preserve"> PAGEREF _Toc9492942 \h </w:instrText>
        </w:r>
        <w:r>
          <w:rPr>
            <w:noProof/>
            <w:webHidden/>
          </w:rPr>
        </w:r>
        <w:r>
          <w:rPr>
            <w:noProof/>
            <w:webHidden/>
          </w:rPr>
          <w:fldChar w:fldCharType="separate"/>
        </w:r>
        <w:r>
          <w:rPr>
            <w:noProof/>
            <w:webHidden/>
          </w:rPr>
          <w:t>15</w:t>
        </w:r>
        <w:r>
          <w:rPr>
            <w:noProof/>
            <w:webHidden/>
          </w:rPr>
          <w:fldChar w:fldCharType="end"/>
        </w:r>
      </w:hyperlink>
    </w:p>
    <w:p w14:paraId="20441690" w14:textId="4E29C39D" w:rsidR="00981A5B" w:rsidRDefault="00981A5B">
      <w:pPr>
        <w:pStyle w:val="Inhopg1"/>
        <w:rPr>
          <w:rFonts w:asciiTheme="minorHAnsi" w:eastAsiaTheme="minorEastAsia" w:hAnsiTheme="minorHAnsi" w:cstheme="minorBidi"/>
          <w:b w:val="0"/>
          <w:caps w:val="0"/>
          <w:noProof/>
          <w:sz w:val="22"/>
          <w:szCs w:val="22"/>
          <w:lang w:val="nl-BE"/>
        </w:rPr>
      </w:pPr>
      <w:hyperlink w:anchor="_Toc9492943" w:history="1">
        <w:r w:rsidRPr="009F5147">
          <w:rPr>
            <w:rStyle w:val="Hyperlink"/>
            <w:noProof/>
          </w:rPr>
          <w:t>2</w:t>
        </w:r>
        <w:r>
          <w:rPr>
            <w:rFonts w:asciiTheme="minorHAnsi" w:eastAsiaTheme="minorEastAsia" w:hAnsiTheme="minorHAnsi" w:cstheme="minorBidi"/>
            <w:b w:val="0"/>
            <w:caps w:val="0"/>
            <w:noProof/>
            <w:sz w:val="22"/>
            <w:szCs w:val="22"/>
            <w:lang w:val="nl-BE"/>
          </w:rPr>
          <w:tab/>
        </w:r>
        <w:r w:rsidRPr="009F5147">
          <w:rPr>
            <w:rStyle w:val="Hyperlink"/>
            <w:noProof/>
          </w:rPr>
          <w:t>BANK PDU MONITORING</w:t>
        </w:r>
        <w:r>
          <w:rPr>
            <w:noProof/>
            <w:webHidden/>
          </w:rPr>
          <w:tab/>
        </w:r>
        <w:r>
          <w:rPr>
            <w:noProof/>
            <w:webHidden/>
          </w:rPr>
          <w:fldChar w:fldCharType="begin"/>
        </w:r>
        <w:r>
          <w:rPr>
            <w:noProof/>
            <w:webHidden/>
          </w:rPr>
          <w:instrText xml:space="preserve"> PAGEREF _Toc9492943 \h </w:instrText>
        </w:r>
        <w:r>
          <w:rPr>
            <w:noProof/>
            <w:webHidden/>
          </w:rPr>
        </w:r>
        <w:r>
          <w:rPr>
            <w:noProof/>
            <w:webHidden/>
          </w:rPr>
          <w:fldChar w:fldCharType="separate"/>
        </w:r>
        <w:r>
          <w:rPr>
            <w:noProof/>
            <w:webHidden/>
          </w:rPr>
          <w:t>16</w:t>
        </w:r>
        <w:r>
          <w:rPr>
            <w:noProof/>
            <w:webHidden/>
          </w:rPr>
          <w:fldChar w:fldCharType="end"/>
        </w:r>
      </w:hyperlink>
    </w:p>
    <w:p w14:paraId="6F225BD1" w14:textId="1D74BC73" w:rsidR="00981A5B" w:rsidRDefault="00981A5B">
      <w:pPr>
        <w:pStyle w:val="Inhopg2"/>
        <w:rPr>
          <w:rFonts w:asciiTheme="minorHAnsi" w:eastAsiaTheme="minorEastAsia" w:hAnsiTheme="minorHAnsi" w:cstheme="minorBidi"/>
          <w:b w:val="0"/>
          <w:sz w:val="22"/>
          <w:szCs w:val="22"/>
          <w:lang w:val="nl-BE"/>
        </w:rPr>
      </w:pPr>
      <w:hyperlink w:anchor="_Toc9492944" w:history="1">
        <w:r w:rsidRPr="009F5147">
          <w:rPr>
            <w:rStyle w:val="Hyperlink"/>
          </w:rPr>
          <w:t>2.1</w:t>
        </w:r>
        <w:r>
          <w:rPr>
            <w:rFonts w:asciiTheme="minorHAnsi" w:eastAsiaTheme="minorEastAsia" w:hAnsiTheme="minorHAnsi" w:cstheme="minorBidi"/>
            <w:b w:val="0"/>
            <w:sz w:val="22"/>
            <w:szCs w:val="22"/>
            <w:lang w:val="nl-BE"/>
          </w:rPr>
          <w:tab/>
        </w:r>
        <w:r w:rsidRPr="009F5147">
          <w:rPr>
            <w:rStyle w:val="Hyperlink"/>
          </w:rPr>
          <w:t>Logging in via CLI</w:t>
        </w:r>
        <w:r>
          <w:rPr>
            <w:webHidden/>
          </w:rPr>
          <w:tab/>
        </w:r>
        <w:r>
          <w:rPr>
            <w:webHidden/>
          </w:rPr>
          <w:fldChar w:fldCharType="begin"/>
        </w:r>
        <w:r>
          <w:rPr>
            <w:webHidden/>
          </w:rPr>
          <w:instrText xml:space="preserve"> PAGEREF _Toc9492944 \h </w:instrText>
        </w:r>
        <w:r>
          <w:rPr>
            <w:webHidden/>
          </w:rPr>
        </w:r>
        <w:r>
          <w:rPr>
            <w:webHidden/>
          </w:rPr>
          <w:fldChar w:fldCharType="separate"/>
        </w:r>
        <w:r>
          <w:rPr>
            <w:webHidden/>
          </w:rPr>
          <w:t>16</w:t>
        </w:r>
        <w:r>
          <w:rPr>
            <w:webHidden/>
          </w:rPr>
          <w:fldChar w:fldCharType="end"/>
        </w:r>
      </w:hyperlink>
    </w:p>
    <w:p w14:paraId="14294209" w14:textId="5A22039E" w:rsidR="00981A5B" w:rsidRDefault="00981A5B">
      <w:pPr>
        <w:pStyle w:val="Inhopg3"/>
        <w:rPr>
          <w:rFonts w:asciiTheme="minorHAnsi" w:eastAsiaTheme="minorEastAsia" w:hAnsiTheme="minorHAnsi" w:cstheme="minorBidi"/>
          <w:sz w:val="22"/>
          <w:szCs w:val="22"/>
          <w:lang w:val="nl-BE"/>
        </w:rPr>
      </w:pPr>
      <w:hyperlink w:anchor="_Toc9492945" w:history="1">
        <w:r w:rsidRPr="009F5147">
          <w:rPr>
            <w:rStyle w:val="Hyperlink"/>
          </w:rPr>
          <w:t>2.1.1</w:t>
        </w:r>
        <w:r>
          <w:rPr>
            <w:rFonts w:asciiTheme="minorHAnsi" w:eastAsiaTheme="minorEastAsia" w:hAnsiTheme="minorHAnsi" w:cstheme="minorBidi"/>
            <w:sz w:val="22"/>
            <w:szCs w:val="22"/>
            <w:lang w:val="nl-BE"/>
          </w:rPr>
          <w:tab/>
        </w:r>
        <w:r w:rsidRPr="009F5147">
          <w:rPr>
            <w:rStyle w:val="Hyperlink"/>
          </w:rPr>
          <w:t>Password recovery</w:t>
        </w:r>
        <w:r>
          <w:rPr>
            <w:webHidden/>
          </w:rPr>
          <w:tab/>
        </w:r>
        <w:r>
          <w:rPr>
            <w:webHidden/>
          </w:rPr>
          <w:fldChar w:fldCharType="begin"/>
        </w:r>
        <w:r>
          <w:rPr>
            <w:webHidden/>
          </w:rPr>
          <w:instrText xml:space="preserve"> PAGEREF _Toc9492945 \h </w:instrText>
        </w:r>
        <w:r>
          <w:rPr>
            <w:webHidden/>
          </w:rPr>
        </w:r>
        <w:r>
          <w:rPr>
            <w:webHidden/>
          </w:rPr>
          <w:fldChar w:fldCharType="separate"/>
        </w:r>
        <w:r>
          <w:rPr>
            <w:webHidden/>
          </w:rPr>
          <w:t>17</w:t>
        </w:r>
        <w:r>
          <w:rPr>
            <w:webHidden/>
          </w:rPr>
          <w:fldChar w:fldCharType="end"/>
        </w:r>
      </w:hyperlink>
    </w:p>
    <w:p w14:paraId="0DD71655" w14:textId="38F392AA" w:rsidR="00981A5B" w:rsidRDefault="00981A5B">
      <w:pPr>
        <w:pStyle w:val="Inhopg2"/>
        <w:rPr>
          <w:rFonts w:asciiTheme="minorHAnsi" w:eastAsiaTheme="minorEastAsia" w:hAnsiTheme="minorHAnsi" w:cstheme="minorBidi"/>
          <w:b w:val="0"/>
          <w:sz w:val="22"/>
          <w:szCs w:val="22"/>
          <w:lang w:val="nl-BE"/>
        </w:rPr>
      </w:pPr>
      <w:hyperlink w:anchor="_Toc9492946" w:history="1">
        <w:r w:rsidRPr="009F5147">
          <w:rPr>
            <w:rStyle w:val="Hyperlink"/>
          </w:rPr>
          <w:t>2.2</w:t>
        </w:r>
        <w:r>
          <w:rPr>
            <w:rFonts w:asciiTheme="minorHAnsi" w:eastAsiaTheme="minorEastAsia" w:hAnsiTheme="minorHAnsi" w:cstheme="minorBidi"/>
            <w:b w:val="0"/>
            <w:sz w:val="22"/>
            <w:szCs w:val="22"/>
            <w:lang w:val="nl-BE"/>
          </w:rPr>
          <w:tab/>
        </w:r>
        <w:r w:rsidRPr="009F5147">
          <w:rPr>
            <w:rStyle w:val="Hyperlink"/>
          </w:rPr>
          <w:t>Logging in via GUI</w:t>
        </w:r>
        <w:r>
          <w:rPr>
            <w:webHidden/>
          </w:rPr>
          <w:tab/>
        </w:r>
        <w:r>
          <w:rPr>
            <w:webHidden/>
          </w:rPr>
          <w:fldChar w:fldCharType="begin"/>
        </w:r>
        <w:r>
          <w:rPr>
            <w:webHidden/>
          </w:rPr>
          <w:instrText xml:space="preserve"> PAGEREF _Toc9492946 \h </w:instrText>
        </w:r>
        <w:r>
          <w:rPr>
            <w:webHidden/>
          </w:rPr>
        </w:r>
        <w:r>
          <w:rPr>
            <w:webHidden/>
          </w:rPr>
          <w:fldChar w:fldCharType="separate"/>
        </w:r>
        <w:r>
          <w:rPr>
            <w:webHidden/>
          </w:rPr>
          <w:t>19</w:t>
        </w:r>
        <w:r>
          <w:rPr>
            <w:webHidden/>
          </w:rPr>
          <w:fldChar w:fldCharType="end"/>
        </w:r>
      </w:hyperlink>
    </w:p>
    <w:p w14:paraId="0F808429" w14:textId="63BF271C" w:rsidR="00981A5B" w:rsidRDefault="00981A5B">
      <w:pPr>
        <w:pStyle w:val="Inhopg2"/>
        <w:rPr>
          <w:rFonts w:asciiTheme="minorHAnsi" w:eastAsiaTheme="minorEastAsia" w:hAnsiTheme="minorHAnsi" w:cstheme="minorBidi"/>
          <w:b w:val="0"/>
          <w:sz w:val="22"/>
          <w:szCs w:val="22"/>
          <w:lang w:val="nl-BE"/>
        </w:rPr>
      </w:pPr>
      <w:hyperlink w:anchor="_Toc9492947" w:history="1">
        <w:r w:rsidRPr="009F5147">
          <w:rPr>
            <w:rStyle w:val="Hyperlink"/>
          </w:rPr>
          <w:t>2.3</w:t>
        </w:r>
        <w:r>
          <w:rPr>
            <w:rFonts w:asciiTheme="minorHAnsi" w:eastAsiaTheme="minorEastAsia" w:hAnsiTheme="minorHAnsi" w:cstheme="minorBidi"/>
            <w:b w:val="0"/>
            <w:sz w:val="22"/>
            <w:szCs w:val="22"/>
            <w:lang w:val="nl-BE"/>
          </w:rPr>
          <w:tab/>
        </w:r>
        <w:r w:rsidRPr="009F5147">
          <w:rPr>
            <w:rStyle w:val="Hyperlink"/>
          </w:rPr>
          <w:t>Configuring SNMP on PDU</w:t>
        </w:r>
        <w:r>
          <w:rPr>
            <w:webHidden/>
          </w:rPr>
          <w:tab/>
        </w:r>
        <w:r>
          <w:rPr>
            <w:webHidden/>
          </w:rPr>
          <w:fldChar w:fldCharType="begin"/>
        </w:r>
        <w:r>
          <w:rPr>
            <w:webHidden/>
          </w:rPr>
          <w:instrText xml:space="preserve"> PAGEREF _Toc9492947 \h </w:instrText>
        </w:r>
        <w:r>
          <w:rPr>
            <w:webHidden/>
          </w:rPr>
        </w:r>
        <w:r>
          <w:rPr>
            <w:webHidden/>
          </w:rPr>
          <w:fldChar w:fldCharType="separate"/>
        </w:r>
        <w:r>
          <w:rPr>
            <w:webHidden/>
          </w:rPr>
          <w:t>20</w:t>
        </w:r>
        <w:r>
          <w:rPr>
            <w:webHidden/>
          </w:rPr>
          <w:fldChar w:fldCharType="end"/>
        </w:r>
      </w:hyperlink>
    </w:p>
    <w:p w14:paraId="505AE519" w14:textId="135F7830" w:rsidR="00981A5B" w:rsidRDefault="00981A5B">
      <w:pPr>
        <w:pStyle w:val="Inhopg3"/>
        <w:rPr>
          <w:rFonts w:asciiTheme="minorHAnsi" w:eastAsiaTheme="minorEastAsia" w:hAnsiTheme="minorHAnsi" w:cstheme="minorBidi"/>
          <w:sz w:val="22"/>
          <w:szCs w:val="22"/>
          <w:lang w:val="nl-BE"/>
        </w:rPr>
      </w:pPr>
      <w:hyperlink w:anchor="_Toc9492948" w:history="1">
        <w:r w:rsidRPr="009F5147">
          <w:rPr>
            <w:rStyle w:val="Hyperlink"/>
          </w:rPr>
          <w:t>2.3.1</w:t>
        </w:r>
        <w:r>
          <w:rPr>
            <w:rFonts w:asciiTheme="minorHAnsi" w:eastAsiaTheme="minorEastAsia" w:hAnsiTheme="minorHAnsi" w:cstheme="minorBidi"/>
            <w:sz w:val="22"/>
            <w:szCs w:val="22"/>
            <w:lang w:val="nl-BE"/>
          </w:rPr>
          <w:tab/>
        </w:r>
        <w:r w:rsidRPr="009F5147">
          <w:rPr>
            <w:rStyle w:val="Hyperlink"/>
          </w:rPr>
          <w:t>Adding the raspberry pi</w:t>
        </w:r>
        <w:r>
          <w:rPr>
            <w:webHidden/>
          </w:rPr>
          <w:tab/>
        </w:r>
        <w:r>
          <w:rPr>
            <w:webHidden/>
          </w:rPr>
          <w:fldChar w:fldCharType="begin"/>
        </w:r>
        <w:r>
          <w:rPr>
            <w:webHidden/>
          </w:rPr>
          <w:instrText xml:space="preserve"> PAGEREF _Toc9492948 \h </w:instrText>
        </w:r>
        <w:r>
          <w:rPr>
            <w:webHidden/>
          </w:rPr>
        </w:r>
        <w:r>
          <w:rPr>
            <w:webHidden/>
          </w:rPr>
          <w:fldChar w:fldCharType="separate"/>
        </w:r>
        <w:r>
          <w:rPr>
            <w:webHidden/>
          </w:rPr>
          <w:t>20</w:t>
        </w:r>
        <w:r>
          <w:rPr>
            <w:webHidden/>
          </w:rPr>
          <w:fldChar w:fldCharType="end"/>
        </w:r>
      </w:hyperlink>
    </w:p>
    <w:p w14:paraId="4A13BF81" w14:textId="07F2BC85" w:rsidR="00981A5B" w:rsidRDefault="00981A5B">
      <w:pPr>
        <w:pStyle w:val="Inhopg3"/>
        <w:rPr>
          <w:rFonts w:asciiTheme="minorHAnsi" w:eastAsiaTheme="minorEastAsia" w:hAnsiTheme="minorHAnsi" w:cstheme="minorBidi"/>
          <w:sz w:val="22"/>
          <w:szCs w:val="22"/>
          <w:lang w:val="nl-BE"/>
        </w:rPr>
      </w:pPr>
      <w:hyperlink w:anchor="_Toc9492949" w:history="1">
        <w:r w:rsidRPr="009F5147">
          <w:rPr>
            <w:rStyle w:val="Hyperlink"/>
          </w:rPr>
          <w:t>2.3.2</w:t>
        </w:r>
        <w:r>
          <w:rPr>
            <w:rFonts w:asciiTheme="minorHAnsi" w:eastAsiaTheme="minorEastAsia" w:hAnsiTheme="minorHAnsi" w:cstheme="minorBidi"/>
            <w:sz w:val="22"/>
            <w:szCs w:val="22"/>
            <w:lang w:val="nl-BE"/>
          </w:rPr>
          <w:tab/>
        </w:r>
        <w:r w:rsidRPr="009F5147">
          <w:rPr>
            <w:rStyle w:val="Hyperlink"/>
          </w:rPr>
          <w:t>PowerNet MIB</w:t>
        </w:r>
        <w:r>
          <w:rPr>
            <w:webHidden/>
          </w:rPr>
          <w:tab/>
        </w:r>
        <w:r>
          <w:rPr>
            <w:webHidden/>
          </w:rPr>
          <w:fldChar w:fldCharType="begin"/>
        </w:r>
        <w:r>
          <w:rPr>
            <w:webHidden/>
          </w:rPr>
          <w:instrText xml:space="preserve"> PAGEREF _Toc9492949 \h </w:instrText>
        </w:r>
        <w:r>
          <w:rPr>
            <w:webHidden/>
          </w:rPr>
        </w:r>
        <w:r>
          <w:rPr>
            <w:webHidden/>
          </w:rPr>
          <w:fldChar w:fldCharType="separate"/>
        </w:r>
        <w:r>
          <w:rPr>
            <w:webHidden/>
          </w:rPr>
          <w:t>21</w:t>
        </w:r>
        <w:r>
          <w:rPr>
            <w:webHidden/>
          </w:rPr>
          <w:fldChar w:fldCharType="end"/>
        </w:r>
      </w:hyperlink>
    </w:p>
    <w:p w14:paraId="72A6A661" w14:textId="62C8331D" w:rsidR="00981A5B" w:rsidRDefault="00981A5B">
      <w:pPr>
        <w:pStyle w:val="Inhopg3"/>
        <w:rPr>
          <w:rFonts w:asciiTheme="minorHAnsi" w:eastAsiaTheme="minorEastAsia" w:hAnsiTheme="minorHAnsi" w:cstheme="minorBidi"/>
          <w:sz w:val="22"/>
          <w:szCs w:val="22"/>
          <w:lang w:val="nl-BE"/>
        </w:rPr>
      </w:pPr>
      <w:hyperlink w:anchor="_Toc9492950" w:history="1">
        <w:r w:rsidRPr="009F5147">
          <w:rPr>
            <w:rStyle w:val="Hyperlink"/>
          </w:rPr>
          <w:t>2.3.3</w:t>
        </w:r>
        <w:r>
          <w:rPr>
            <w:rFonts w:asciiTheme="minorHAnsi" w:eastAsiaTheme="minorEastAsia" w:hAnsiTheme="minorHAnsi" w:cstheme="minorBidi"/>
            <w:sz w:val="22"/>
            <w:szCs w:val="22"/>
            <w:lang w:val="nl-BE"/>
          </w:rPr>
          <w:tab/>
        </w:r>
        <w:r w:rsidRPr="009F5147">
          <w:rPr>
            <w:rStyle w:val="Hyperlink"/>
          </w:rPr>
          <w:t>PDU Firmware upgrade (extra)</w:t>
        </w:r>
        <w:r>
          <w:rPr>
            <w:webHidden/>
          </w:rPr>
          <w:tab/>
        </w:r>
        <w:r>
          <w:rPr>
            <w:webHidden/>
          </w:rPr>
          <w:fldChar w:fldCharType="begin"/>
        </w:r>
        <w:r>
          <w:rPr>
            <w:webHidden/>
          </w:rPr>
          <w:instrText xml:space="preserve"> PAGEREF _Toc9492950 \h </w:instrText>
        </w:r>
        <w:r>
          <w:rPr>
            <w:webHidden/>
          </w:rPr>
        </w:r>
        <w:r>
          <w:rPr>
            <w:webHidden/>
          </w:rPr>
          <w:fldChar w:fldCharType="separate"/>
        </w:r>
        <w:r>
          <w:rPr>
            <w:webHidden/>
          </w:rPr>
          <w:t>23</w:t>
        </w:r>
        <w:r>
          <w:rPr>
            <w:webHidden/>
          </w:rPr>
          <w:fldChar w:fldCharType="end"/>
        </w:r>
      </w:hyperlink>
    </w:p>
    <w:p w14:paraId="7E49D45D" w14:textId="41CF0D7C" w:rsidR="00981A5B" w:rsidRDefault="00981A5B">
      <w:pPr>
        <w:pStyle w:val="Inhopg2"/>
        <w:rPr>
          <w:rFonts w:asciiTheme="minorHAnsi" w:eastAsiaTheme="minorEastAsia" w:hAnsiTheme="minorHAnsi" w:cstheme="minorBidi"/>
          <w:b w:val="0"/>
          <w:sz w:val="22"/>
          <w:szCs w:val="22"/>
          <w:lang w:val="nl-BE"/>
        </w:rPr>
      </w:pPr>
      <w:hyperlink w:anchor="_Toc9492951" w:history="1">
        <w:r w:rsidRPr="009F5147">
          <w:rPr>
            <w:rStyle w:val="Hyperlink"/>
          </w:rPr>
          <w:t>2.4</w:t>
        </w:r>
        <w:r>
          <w:rPr>
            <w:rFonts w:asciiTheme="minorHAnsi" w:eastAsiaTheme="minorEastAsia" w:hAnsiTheme="minorHAnsi" w:cstheme="minorBidi"/>
            <w:b w:val="0"/>
            <w:sz w:val="22"/>
            <w:szCs w:val="22"/>
            <w:lang w:val="nl-BE"/>
          </w:rPr>
          <w:tab/>
        </w:r>
        <w:r w:rsidRPr="009F5147">
          <w:rPr>
            <w:rStyle w:val="Hyperlink"/>
          </w:rPr>
          <w:t>Installing SNMP on the Raspberry Pi</w:t>
        </w:r>
        <w:r>
          <w:rPr>
            <w:webHidden/>
          </w:rPr>
          <w:tab/>
        </w:r>
        <w:r>
          <w:rPr>
            <w:webHidden/>
          </w:rPr>
          <w:fldChar w:fldCharType="begin"/>
        </w:r>
        <w:r>
          <w:rPr>
            <w:webHidden/>
          </w:rPr>
          <w:instrText xml:space="preserve"> PAGEREF _Toc9492951 \h </w:instrText>
        </w:r>
        <w:r>
          <w:rPr>
            <w:webHidden/>
          </w:rPr>
        </w:r>
        <w:r>
          <w:rPr>
            <w:webHidden/>
          </w:rPr>
          <w:fldChar w:fldCharType="separate"/>
        </w:r>
        <w:r>
          <w:rPr>
            <w:webHidden/>
          </w:rPr>
          <w:t>24</w:t>
        </w:r>
        <w:r>
          <w:rPr>
            <w:webHidden/>
          </w:rPr>
          <w:fldChar w:fldCharType="end"/>
        </w:r>
      </w:hyperlink>
    </w:p>
    <w:p w14:paraId="7165012C" w14:textId="0B2F5929" w:rsidR="00981A5B" w:rsidRDefault="00981A5B">
      <w:pPr>
        <w:pStyle w:val="Inhopg2"/>
        <w:rPr>
          <w:rFonts w:asciiTheme="minorHAnsi" w:eastAsiaTheme="minorEastAsia" w:hAnsiTheme="minorHAnsi" w:cstheme="minorBidi"/>
          <w:b w:val="0"/>
          <w:sz w:val="22"/>
          <w:szCs w:val="22"/>
          <w:lang w:val="nl-BE"/>
        </w:rPr>
      </w:pPr>
      <w:hyperlink w:anchor="_Toc9492952" w:history="1">
        <w:r w:rsidRPr="009F5147">
          <w:rPr>
            <w:rStyle w:val="Hyperlink"/>
          </w:rPr>
          <w:t>2.5</w:t>
        </w:r>
        <w:r>
          <w:rPr>
            <w:rFonts w:asciiTheme="minorHAnsi" w:eastAsiaTheme="minorEastAsia" w:hAnsiTheme="minorHAnsi" w:cstheme="minorBidi"/>
            <w:b w:val="0"/>
            <w:sz w:val="22"/>
            <w:szCs w:val="22"/>
            <w:lang w:val="nl-BE"/>
          </w:rPr>
          <w:tab/>
        </w:r>
        <w:r w:rsidRPr="009F5147">
          <w:rPr>
            <w:rStyle w:val="Hyperlink"/>
          </w:rPr>
          <w:t>Time issues on the Raspberry Pi</w:t>
        </w:r>
        <w:r>
          <w:rPr>
            <w:webHidden/>
          </w:rPr>
          <w:tab/>
        </w:r>
        <w:r>
          <w:rPr>
            <w:webHidden/>
          </w:rPr>
          <w:fldChar w:fldCharType="begin"/>
        </w:r>
        <w:r>
          <w:rPr>
            <w:webHidden/>
          </w:rPr>
          <w:instrText xml:space="preserve"> PAGEREF _Toc9492952 \h </w:instrText>
        </w:r>
        <w:r>
          <w:rPr>
            <w:webHidden/>
          </w:rPr>
        </w:r>
        <w:r>
          <w:rPr>
            <w:webHidden/>
          </w:rPr>
          <w:fldChar w:fldCharType="separate"/>
        </w:r>
        <w:r>
          <w:rPr>
            <w:webHidden/>
          </w:rPr>
          <w:t>29</w:t>
        </w:r>
        <w:r>
          <w:rPr>
            <w:webHidden/>
          </w:rPr>
          <w:fldChar w:fldCharType="end"/>
        </w:r>
      </w:hyperlink>
    </w:p>
    <w:p w14:paraId="4AEAEBE5" w14:textId="00D67259" w:rsidR="00981A5B" w:rsidRDefault="00981A5B">
      <w:pPr>
        <w:pStyle w:val="Inhopg1"/>
        <w:rPr>
          <w:rFonts w:asciiTheme="minorHAnsi" w:eastAsiaTheme="minorEastAsia" w:hAnsiTheme="minorHAnsi" w:cstheme="minorBidi"/>
          <w:b w:val="0"/>
          <w:caps w:val="0"/>
          <w:noProof/>
          <w:sz w:val="22"/>
          <w:szCs w:val="22"/>
          <w:lang w:val="nl-BE"/>
        </w:rPr>
      </w:pPr>
      <w:hyperlink w:anchor="_Toc9492953" w:history="1">
        <w:r w:rsidRPr="009F5147">
          <w:rPr>
            <w:rStyle w:val="Hyperlink"/>
            <w:noProof/>
          </w:rPr>
          <w:t>3</w:t>
        </w:r>
        <w:r>
          <w:rPr>
            <w:rFonts w:asciiTheme="minorHAnsi" w:eastAsiaTheme="minorEastAsia" w:hAnsiTheme="minorHAnsi" w:cstheme="minorBidi"/>
            <w:b w:val="0"/>
            <w:caps w:val="0"/>
            <w:noProof/>
            <w:sz w:val="22"/>
            <w:szCs w:val="22"/>
            <w:lang w:val="nl-BE"/>
          </w:rPr>
          <w:tab/>
        </w:r>
        <w:r w:rsidRPr="009F5147">
          <w:rPr>
            <w:rStyle w:val="Hyperlink"/>
            <w:noProof/>
          </w:rPr>
          <w:t>Motion- and smoke sensor</w:t>
        </w:r>
        <w:r>
          <w:rPr>
            <w:noProof/>
            <w:webHidden/>
          </w:rPr>
          <w:tab/>
        </w:r>
        <w:r>
          <w:rPr>
            <w:noProof/>
            <w:webHidden/>
          </w:rPr>
          <w:fldChar w:fldCharType="begin"/>
        </w:r>
        <w:r>
          <w:rPr>
            <w:noProof/>
            <w:webHidden/>
          </w:rPr>
          <w:instrText xml:space="preserve"> PAGEREF _Toc9492953 \h </w:instrText>
        </w:r>
        <w:r>
          <w:rPr>
            <w:noProof/>
            <w:webHidden/>
          </w:rPr>
        </w:r>
        <w:r>
          <w:rPr>
            <w:noProof/>
            <w:webHidden/>
          </w:rPr>
          <w:fldChar w:fldCharType="separate"/>
        </w:r>
        <w:r>
          <w:rPr>
            <w:noProof/>
            <w:webHidden/>
          </w:rPr>
          <w:t>31</w:t>
        </w:r>
        <w:r>
          <w:rPr>
            <w:noProof/>
            <w:webHidden/>
          </w:rPr>
          <w:fldChar w:fldCharType="end"/>
        </w:r>
      </w:hyperlink>
    </w:p>
    <w:p w14:paraId="31689439" w14:textId="639C9598" w:rsidR="00981A5B" w:rsidRDefault="00981A5B">
      <w:pPr>
        <w:pStyle w:val="Inhopg1"/>
        <w:rPr>
          <w:rFonts w:asciiTheme="minorHAnsi" w:eastAsiaTheme="minorEastAsia" w:hAnsiTheme="minorHAnsi" w:cstheme="minorBidi"/>
          <w:b w:val="0"/>
          <w:caps w:val="0"/>
          <w:noProof/>
          <w:sz w:val="22"/>
          <w:szCs w:val="22"/>
          <w:lang w:val="nl-BE"/>
        </w:rPr>
      </w:pPr>
      <w:hyperlink w:anchor="_Toc9492954" w:history="1">
        <w:r w:rsidRPr="009F5147">
          <w:rPr>
            <w:rStyle w:val="Hyperlink"/>
            <w:noProof/>
          </w:rPr>
          <w:t>4</w:t>
        </w:r>
        <w:r>
          <w:rPr>
            <w:rFonts w:asciiTheme="minorHAnsi" w:eastAsiaTheme="minorEastAsia" w:hAnsiTheme="minorHAnsi" w:cstheme="minorBidi"/>
            <w:b w:val="0"/>
            <w:caps w:val="0"/>
            <w:noProof/>
            <w:sz w:val="22"/>
            <w:szCs w:val="22"/>
            <w:lang w:val="nl-BE"/>
          </w:rPr>
          <w:tab/>
        </w:r>
        <w:r w:rsidRPr="009F5147">
          <w:rPr>
            <w:rStyle w:val="Hyperlink"/>
            <w:noProof/>
          </w:rPr>
          <w:t>Transport protocol</w:t>
        </w:r>
        <w:r>
          <w:rPr>
            <w:noProof/>
            <w:webHidden/>
          </w:rPr>
          <w:tab/>
        </w:r>
        <w:r>
          <w:rPr>
            <w:noProof/>
            <w:webHidden/>
          </w:rPr>
          <w:fldChar w:fldCharType="begin"/>
        </w:r>
        <w:r>
          <w:rPr>
            <w:noProof/>
            <w:webHidden/>
          </w:rPr>
          <w:instrText xml:space="preserve"> PAGEREF _Toc9492954 \h </w:instrText>
        </w:r>
        <w:r>
          <w:rPr>
            <w:noProof/>
            <w:webHidden/>
          </w:rPr>
        </w:r>
        <w:r>
          <w:rPr>
            <w:noProof/>
            <w:webHidden/>
          </w:rPr>
          <w:fldChar w:fldCharType="separate"/>
        </w:r>
        <w:r>
          <w:rPr>
            <w:noProof/>
            <w:webHidden/>
          </w:rPr>
          <w:t>32</w:t>
        </w:r>
        <w:r>
          <w:rPr>
            <w:noProof/>
            <w:webHidden/>
          </w:rPr>
          <w:fldChar w:fldCharType="end"/>
        </w:r>
      </w:hyperlink>
    </w:p>
    <w:p w14:paraId="140B14FE" w14:textId="0C7A5583" w:rsidR="00981A5B" w:rsidRDefault="00981A5B">
      <w:pPr>
        <w:pStyle w:val="Inhopg2"/>
        <w:rPr>
          <w:rFonts w:asciiTheme="minorHAnsi" w:eastAsiaTheme="minorEastAsia" w:hAnsiTheme="minorHAnsi" w:cstheme="minorBidi"/>
          <w:b w:val="0"/>
          <w:sz w:val="22"/>
          <w:szCs w:val="22"/>
          <w:lang w:val="nl-BE"/>
        </w:rPr>
      </w:pPr>
      <w:hyperlink w:anchor="_Toc9492955" w:history="1">
        <w:r w:rsidRPr="009F5147">
          <w:rPr>
            <w:rStyle w:val="Hyperlink"/>
          </w:rPr>
          <w:t>4.1</w:t>
        </w:r>
        <w:r>
          <w:rPr>
            <w:rFonts w:asciiTheme="minorHAnsi" w:eastAsiaTheme="minorEastAsia" w:hAnsiTheme="minorHAnsi" w:cstheme="minorBidi"/>
            <w:b w:val="0"/>
            <w:sz w:val="22"/>
            <w:szCs w:val="22"/>
            <w:lang w:val="nl-BE"/>
          </w:rPr>
          <w:tab/>
        </w:r>
        <w:r w:rsidRPr="009F5147">
          <w:rPr>
            <w:rStyle w:val="Hyperlink"/>
          </w:rPr>
          <w:t>MQTT vs AMQP</w:t>
        </w:r>
        <w:r>
          <w:rPr>
            <w:webHidden/>
          </w:rPr>
          <w:tab/>
        </w:r>
        <w:r>
          <w:rPr>
            <w:webHidden/>
          </w:rPr>
          <w:fldChar w:fldCharType="begin"/>
        </w:r>
        <w:r>
          <w:rPr>
            <w:webHidden/>
          </w:rPr>
          <w:instrText xml:space="preserve"> PAGEREF _Toc9492955 \h </w:instrText>
        </w:r>
        <w:r>
          <w:rPr>
            <w:webHidden/>
          </w:rPr>
        </w:r>
        <w:r>
          <w:rPr>
            <w:webHidden/>
          </w:rPr>
          <w:fldChar w:fldCharType="separate"/>
        </w:r>
        <w:r>
          <w:rPr>
            <w:webHidden/>
          </w:rPr>
          <w:t>32</w:t>
        </w:r>
        <w:r>
          <w:rPr>
            <w:webHidden/>
          </w:rPr>
          <w:fldChar w:fldCharType="end"/>
        </w:r>
      </w:hyperlink>
    </w:p>
    <w:p w14:paraId="0831164A" w14:textId="2430F511" w:rsidR="00981A5B" w:rsidRDefault="00981A5B">
      <w:pPr>
        <w:pStyle w:val="Inhopg3"/>
        <w:rPr>
          <w:rFonts w:asciiTheme="minorHAnsi" w:eastAsiaTheme="minorEastAsia" w:hAnsiTheme="minorHAnsi" w:cstheme="minorBidi"/>
          <w:sz w:val="22"/>
          <w:szCs w:val="22"/>
          <w:lang w:val="nl-BE"/>
        </w:rPr>
      </w:pPr>
      <w:hyperlink w:anchor="_Toc9492956" w:history="1">
        <w:r w:rsidRPr="009F5147">
          <w:rPr>
            <w:rStyle w:val="Hyperlink"/>
          </w:rPr>
          <w:t>4.1.1</w:t>
        </w:r>
        <w:r>
          <w:rPr>
            <w:rFonts w:asciiTheme="minorHAnsi" w:eastAsiaTheme="minorEastAsia" w:hAnsiTheme="minorHAnsi" w:cstheme="minorBidi"/>
            <w:sz w:val="22"/>
            <w:szCs w:val="22"/>
            <w:lang w:val="nl-BE"/>
          </w:rPr>
          <w:tab/>
        </w:r>
        <w:r w:rsidRPr="009F5147">
          <w:rPr>
            <w:rStyle w:val="Hyperlink"/>
          </w:rPr>
          <w:t>MQTT</w:t>
        </w:r>
        <w:r>
          <w:rPr>
            <w:webHidden/>
          </w:rPr>
          <w:tab/>
        </w:r>
        <w:r>
          <w:rPr>
            <w:webHidden/>
          </w:rPr>
          <w:fldChar w:fldCharType="begin"/>
        </w:r>
        <w:r>
          <w:rPr>
            <w:webHidden/>
          </w:rPr>
          <w:instrText xml:space="preserve"> PAGEREF _Toc9492956 \h </w:instrText>
        </w:r>
        <w:r>
          <w:rPr>
            <w:webHidden/>
          </w:rPr>
        </w:r>
        <w:r>
          <w:rPr>
            <w:webHidden/>
          </w:rPr>
          <w:fldChar w:fldCharType="separate"/>
        </w:r>
        <w:r>
          <w:rPr>
            <w:webHidden/>
          </w:rPr>
          <w:t>32</w:t>
        </w:r>
        <w:r>
          <w:rPr>
            <w:webHidden/>
          </w:rPr>
          <w:fldChar w:fldCharType="end"/>
        </w:r>
      </w:hyperlink>
    </w:p>
    <w:p w14:paraId="5E30C955" w14:textId="7C0E8EE2" w:rsidR="00981A5B" w:rsidRDefault="00981A5B">
      <w:pPr>
        <w:pStyle w:val="Inhopg3"/>
        <w:rPr>
          <w:rFonts w:asciiTheme="minorHAnsi" w:eastAsiaTheme="minorEastAsia" w:hAnsiTheme="minorHAnsi" w:cstheme="minorBidi"/>
          <w:sz w:val="22"/>
          <w:szCs w:val="22"/>
          <w:lang w:val="nl-BE"/>
        </w:rPr>
      </w:pPr>
      <w:hyperlink w:anchor="_Toc9492957" w:history="1">
        <w:r w:rsidRPr="009F5147">
          <w:rPr>
            <w:rStyle w:val="Hyperlink"/>
          </w:rPr>
          <w:t>4.1.2</w:t>
        </w:r>
        <w:r>
          <w:rPr>
            <w:rFonts w:asciiTheme="minorHAnsi" w:eastAsiaTheme="minorEastAsia" w:hAnsiTheme="minorHAnsi" w:cstheme="minorBidi"/>
            <w:sz w:val="22"/>
            <w:szCs w:val="22"/>
            <w:lang w:val="nl-BE"/>
          </w:rPr>
          <w:tab/>
        </w:r>
        <w:r w:rsidRPr="009F5147">
          <w:rPr>
            <w:rStyle w:val="Hyperlink"/>
          </w:rPr>
          <w:t>AMQP</w:t>
        </w:r>
        <w:r>
          <w:rPr>
            <w:webHidden/>
          </w:rPr>
          <w:tab/>
        </w:r>
        <w:r>
          <w:rPr>
            <w:webHidden/>
          </w:rPr>
          <w:fldChar w:fldCharType="begin"/>
        </w:r>
        <w:r>
          <w:rPr>
            <w:webHidden/>
          </w:rPr>
          <w:instrText xml:space="preserve"> PAGEREF _Toc9492957 \h </w:instrText>
        </w:r>
        <w:r>
          <w:rPr>
            <w:webHidden/>
          </w:rPr>
        </w:r>
        <w:r>
          <w:rPr>
            <w:webHidden/>
          </w:rPr>
          <w:fldChar w:fldCharType="separate"/>
        </w:r>
        <w:r>
          <w:rPr>
            <w:webHidden/>
          </w:rPr>
          <w:t>33</w:t>
        </w:r>
        <w:r>
          <w:rPr>
            <w:webHidden/>
          </w:rPr>
          <w:fldChar w:fldCharType="end"/>
        </w:r>
      </w:hyperlink>
    </w:p>
    <w:p w14:paraId="10A8A16A" w14:textId="52972AFA" w:rsidR="00981A5B" w:rsidRDefault="00981A5B">
      <w:pPr>
        <w:pStyle w:val="Inhopg2"/>
        <w:rPr>
          <w:rFonts w:asciiTheme="minorHAnsi" w:eastAsiaTheme="minorEastAsia" w:hAnsiTheme="minorHAnsi" w:cstheme="minorBidi"/>
          <w:b w:val="0"/>
          <w:sz w:val="22"/>
          <w:szCs w:val="22"/>
          <w:lang w:val="nl-BE"/>
        </w:rPr>
      </w:pPr>
      <w:hyperlink w:anchor="_Toc9492958" w:history="1">
        <w:r w:rsidRPr="009F5147">
          <w:rPr>
            <w:rStyle w:val="Hyperlink"/>
          </w:rPr>
          <w:t>4.2</w:t>
        </w:r>
        <w:r>
          <w:rPr>
            <w:rFonts w:asciiTheme="minorHAnsi" w:eastAsiaTheme="minorEastAsia" w:hAnsiTheme="minorHAnsi" w:cstheme="minorBidi"/>
            <w:b w:val="0"/>
            <w:sz w:val="22"/>
            <w:szCs w:val="22"/>
            <w:lang w:val="nl-BE"/>
          </w:rPr>
          <w:tab/>
        </w:r>
        <w:r w:rsidRPr="009F5147">
          <w:rPr>
            <w:rStyle w:val="Hyperlink"/>
          </w:rPr>
          <w:t>IMPLEMENTING MQTT</w:t>
        </w:r>
        <w:r>
          <w:rPr>
            <w:webHidden/>
          </w:rPr>
          <w:tab/>
        </w:r>
        <w:r>
          <w:rPr>
            <w:webHidden/>
          </w:rPr>
          <w:fldChar w:fldCharType="begin"/>
        </w:r>
        <w:r>
          <w:rPr>
            <w:webHidden/>
          </w:rPr>
          <w:instrText xml:space="preserve"> PAGEREF _Toc9492958 \h </w:instrText>
        </w:r>
        <w:r>
          <w:rPr>
            <w:webHidden/>
          </w:rPr>
        </w:r>
        <w:r>
          <w:rPr>
            <w:webHidden/>
          </w:rPr>
          <w:fldChar w:fldCharType="separate"/>
        </w:r>
        <w:r>
          <w:rPr>
            <w:webHidden/>
          </w:rPr>
          <w:t>34</w:t>
        </w:r>
        <w:r>
          <w:rPr>
            <w:webHidden/>
          </w:rPr>
          <w:fldChar w:fldCharType="end"/>
        </w:r>
      </w:hyperlink>
    </w:p>
    <w:p w14:paraId="304529B0" w14:textId="025D7818" w:rsidR="00981A5B" w:rsidRDefault="00981A5B">
      <w:pPr>
        <w:pStyle w:val="Inhopg2"/>
        <w:rPr>
          <w:rFonts w:asciiTheme="minorHAnsi" w:eastAsiaTheme="minorEastAsia" w:hAnsiTheme="minorHAnsi" w:cstheme="minorBidi"/>
          <w:b w:val="0"/>
          <w:sz w:val="22"/>
          <w:szCs w:val="22"/>
          <w:lang w:val="nl-BE"/>
        </w:rPr>
      </w:pPr>
      <w:hyperlink w:anchor="_Toc9492959" w:history="1">
        <w:r w:rsidRPr="009F5147">
          <w:rPr>
            <w:rStyle w:val="Hyperlink"/>
          </w:rPr>
          <w:t>4.3</w:t>
        </w:r>
        <w:r>
          <w:rPr>
            <w:rFonts w:asciiTheme="minorHAnsi" w:eastAsiaTheme="minorEastAsia" w:hAnsiTheme="minorHAnsi" w:cstheme="minorBidi"/>
            <w:b w:val="0"/>
            <w:sz w:val="22"/>
            <w:szCs w:val="22"/>
            <w:lang w:val="nl-BE"/>
          </w:rPr>
          <w:tab/>
        </w:r>
        <w:r w:rsidRPr="009F5147">
          <w:rPr>
            <w:rStyle w:val="Hyperlink"/>
          </w:rPr>
          <w:t>TLS</w:t>
        </w:r>
        <w:r>
          <w:rPr>
            <w:webHidden/>
          </w:rPr>
          <w:tab/>
        </w:r>
        <w:r>
          <w:rPr>
            <w:webHidden/>
          </w:rPr>
          <w:fldChar w:fldCharType="begin"/>
        </w:r>
        <w:r>
          <w:rPr>
            <w:webHidden/>
          </w:rPr>
          <w:instrText xml:space="preserve"> PAGEREF _Toc9492959 \h </w:instrText>
        </w:r>
        <w:r>
          <w:rPr>
            <w:webHidden/>
          </w:rPr>
        </w:r>
        <w:r>
          <w:rPr>
            <w:webHidden/>
          </w:rPr>
          <w:fldChar w:fldCharType="separate"/>
        </w:r>
        <w:r>
          <w:rPr>
            <w:webHidden/>
          </w:rPr>
          <w:t>35</w:t>
        </w:r>
        <w:r>
          <w:rPr>
            <w:webHidden/>
          </w:rPr>
          <w:fldChar w:fldCharType="end"/>
        </w:r>
      </w:hyperlink>
    </w:p>
    <w:p w14:paraId="685D1808" w14:textId="2E720B34" w:rsidR="00981A5B" w:rsidRDefault="00981A5B">
      <w:pPr>
        <w:pStyle w:val="Inhopg2"/>
        <w:rPr>
          <w:rFonts w:asciiTheme="minorHAnsi" w:eastAsiaTheme="minorEastAsia" w:hAnsiTheme="minorHAnsi" w:cstheme="minorBidi"/>
          <w:b w:val="0"/>
          <w:sz w:val="22"/>
          <w:szCs w:val="22"/>
          <w:lang w:val="nl-BE"/>
        </w:rPr>
      </w:pPr>
      <w:hyperlink w:anchor="_Toc9492960" w:history="1">
        <w:r w:rsidRPr="009F5147">
          <w:rPr>
            <w:rStyle w:val="Hyperlink"/>
          </w:rPr>
          <w:t>4.4</w:t>
        </w:r>
        <w:r>
          <w:rPr>
            <w:rFonts w:asciiTheme="minorHAnsi" w:eastAsiaTheme="minorEastAsia" w:hAnsiTheme="minorHAnsi" w:cstheme="minorBidi"/>
            <w:b w:val="0"/>
            <w:sz w:val="22"/>
            <w:szCs w:val="22"/>
            <w:lang w:val="nl-BE"/>
          </w:rPr>
          <w:tab/>
        </w:r>
        <w:r w:rsidRPr="009F5147">
          <w:rPr>
            <w:rStyle w:val="Hyperlink"/>
          </w:rPr>
          <w:t>IMPLEMENTING TLS</w:t>
        </w:r>
        <w:r>
          <w:rPr>
            <w:webHidden/>
          </w:rPr>
          <w:tab/>
        </w:r>
        <w:r>
          <w:rPr>
            <w:webHidden/>
          </w:rPr>
          <w:fldChar w:fldCharType="begin"/>
        </w:r>
        <w:r>
          <w:rPr>
            <w:webHidden/>
          </w:rPr>
          <w:instrText xml:space="preserve"> PAGEREF _Toc9492960 \h </w:instrText>
        </w:r>
        <w:r>
          <w:rPr>
            <w:webHidden/>
          </w:rPr>
        </w:r>
        <w:r>
          <w:rPr>
            <w:webHidden/>
          </w:rPr>
          <w:fldChar w:fldCharType="separate"/>
        </w:r>
        <w:r>
          <w:rPr>
            <w:webHidden/>
          </w:rPr>
          <w:t>36</w:t>
        </w:r>
        <w:r>
          <w:rPr>
            <w:webHidden/>
          </w:rPr>
          <w:fldChar w:fldCharType="end"/>
        </w:r>
      </w:hyperlink>
    </w:p>
    <w:p w14:paraId="566FD59A" w14:textId="23FA0A93" w:rsidR="00981A5B" w:rsidRDefault="00981A5B">
      <w:pPr>
        <w:pStyle w:val="Inhopg3"/>
        <w:rPr>
          <w:rFonts w:asciiTheme="minorHAnsi" w:eastAsiaTheme="minorEastAsia" w:hAnsiTheme="minorHAnsi" w:cstheme="minorBidi"/>
          <w:sz w:val="22"/>
          <w:szCs w:val="22"/>
          <w:lang w:val="nl-BE"/>
        </w:rPr>
      </w:pPr>
      <w:hyperlink w:anchor="_Toc9492961" w:history="1">
        <w:r w:rsidRPr="009F5147">
          <w:rPr>
            <w:rStyle w:val="Hyperlink"/>
          </w:rPr>
          <w:t>4.4.1</w:t>
        </w:r>
        <w:r>
          <w:rPr>
            <w:rFonts w:asciiTheme="minorHAnsi" w:eastAsiaTheme="minorEastAsia" w:hAnsiTheme="minorHAnsi" w:cstheme="minorBidi"/>
            <w:sz w:val="22"/>
            <w:szCs w:val="22"/>
            <w:lang w:val="nl-BE"/>
          </w:rPr>
          <w:tab/>
        </w:r>
        <w:r w:rsidRPr="009F5147">
          <w:rPr>
            <w:rStyle w:val="Hyperlink"/>
          </w:rPr>
          <w:t>Certificate Authority</w:t>
        </w:r>
        <w:r>
          <w:rPr>
            <w:webHidden/>
          </w:rPr>
          <w:tab/>
        </w:r>
        <w:r>
          <w:rPr>
            <w:webHidden/>
          </w:rPr>
          <w:fldChar w:fldCharType="begin"/>
        </w:r>
        <w:r>
          <w:rPr>
            <w:webHidden/>
          </w:rPr>
          <w:instrText xml:space="preserve"> PAGEREF _Toc9492961 \h </w:instrText>
        </w:r>
        <w:r>
          <w:rPr>
            <w:webHidden/>
          </w:rPr>
        </w:r>
        <w:r>
          <w:rPr>
            <w:webHidden/>
          </w:rPr>
          <w:fldChar w:fldCharType="separate"/>
        </w:r>
        <w:r>
          <w:rPr>
            <w:webHidden/>
          </w:rPr>
          <w:t>36</w:t>
        </w:r>
        <w:r>
          <w:rPr>
            <w:webHidden/>
          </w:rPr>
          <w:fldChar w:fldCharType="end"/>
        </w:r>
      </w:hyperlink>
    </w:p>
    <w:p w14:paraId="1B6267F6" w14:textId="0402F945" w:rsidR="00981A5B" w:rsidRDefault="00981A5B">
      <w:pPr>
        <w:pStyle w:val="Inhopg3"/>
        <w:rPr>
          <w:rFonts w:asciiTheme="minorHAnsi" w:eastAsiaTheme="minorEastAsia" w:hAnsiTheme="minorHAnsi" w:cstheme="minorBidi"/>
          <w:sz w:val="22"/>
          <w:szCs w:val="22"/>
          <w:lang w:val="nl-BE"/>
        </w:rPr>
      </w:pPr>
      <w:hyperlink w:anchor="_Toc9492962" w:history="1">
        <w:r w:rsidRPr="009F5147">
          <w:rPr>
            <w:rStyle w:val="Hyperlink"/>
          </w:rPr>
          <w:t>4.4.2</w:t>
        </w:r>
        <w:r>
          <w:rPr>
            <w:rFonts w:asciiTheme="minorHAnsi" w:eastAsiaTheme="minorEastAsia" w:hAnsiTheme="minorHAnsi" w:cstheme="minorBidi"/>
            <w:sz w:val="22"/>
            <w:szCs w:val="22"/>
            <w:lang w:val="nl-BE"/>
          </w:rPr>
          <w:tab/>
        </w:r>
        <w:r w:rsidRPr="009F5147">
          <w:rPr>
            <w:rStyle w:val="Hyperlink"/>
          </w:rPr>
          <w:t>Server Certificate</w:t>
        </w:r>
        <w:r>
          <w:rPr>
            <w:webHidden/>
          </w:rPr>
          <w:tab/>
        </w:r>
        <w:r>
          <w:rPr>
            <w:webHidden/>
          </w:rPr>
          <w:fldChar w:fldCharType="begin"/>
        </w:r>
        <w:r>
          <w:rPr>
            <w:webHidden/>
          </w:rPr>
          <w:instrText xml:space="preserve"> PAGEREF _Toc9492962 \h </w:instrText>
        </w:r>
        <w:r>
          <w:rPr>
            <w:webHidden/>
          </w:rPr>
        </w:r>
        <w:r>
          <w:rPr>
            <w:webHidden/>
          </w:rPr>
          <w:fldChar w:fldCharType="separate"/>
        </w:r>
        <w:r>
          <w:rPr>
            <w:webHidden/>
          </w:rPr>
          <w:t>38</w:t>
        </w:r>
        <w:r>
          <w:rPr>
            <w:webHidden/>
          </w:rPr>
          <w:fldChar w:fldCharType="end"/>
        </w:r>
      </w:hyperlink>
    </w:p>
    <w:p w14:paraId="293B1B3D" w14:textId="517850E1" w:rsidR="00981A5B" w:rsidRDefault="00981A5B">
      <w:pPr>
        <w:pStyle w:val="Inhopg3"/>
        <w:rPr>
          <w:rFonts w:asciiTheme="minorHAnsi" w:eastAsiaTheme="minorEastAsia" w:hAnsiTheme="minorHAnsi" w:cstheme="minorBidi"/>
          <w:sz w:val="22"/>
          <w:szCs w:val="22"/>
          <w:lang w:val="nl-BE"/>
        </w:rPr>
      </w:pPr>
      <w:hyperlink w:anchor="_Toc9492963" w:history="1">
        <w:r w:rsidRPr="009F5147">
          <w:rPr>
            <w:rStyle w:val="Hyperlink"/>
          </w:rPr>
          <w:t>4.4.3</w:t>
        </w:r>
        <w:r>
          <w:rPr>
            <w:rFonts w:asciiTheme="minorHAnsi" w:eastAsiaTheme="minorEastAsia" w:hAnsiTheme="minorHAnsi" w:cstheme="minorBidi"/>
            <w:sz w:val="22"/>
            <w:szCs w:val="22"/>
            <w:lang w:val="nl-BE"/>
          </w:rPr>
          <w:tab/>
        </w:r>
        <w:r w:rsidRPr="009F5147">
          <w:rPr>
            <w:rStyle w:val="Hyperlink"/>
          </w:rPr>
          <w:t>Client Certificate</w:t>
        </w:r>
        <w:r>
          <w:rPr>
            <w:webHidden/>
          </w:rPr>
          <w:tab/>
        </w:r>
        <w:r>
          <w:rPr>
            <w:webHidden/>
          </w:rPr>
          <w:fldChar w:fldCharType="begin"/>
        </w:r>
        <w:r>
          <w:rPr>
            <w:webHidden/>
          </w:rPr>
          <w:instrText xml:space="preserve"> PAGEREF _Toc9492963 \h </w:instrText>
        </w:r>
        <w:r>
          <w:rPr>
            <w:webHidden/>
          </w:rPr>
        </w:r>
        <w:r>
          <w:rPr>
            <w:webHidden/>
          </w:rPr>
          <w:fldChar w:fldCharType="separate"/>
        </w:r>
        <w:r>
          <w:rPr>
            <w:webHidden/>
          </w:rPr>
          <w:t>39</w:t>
        </w:r>
        <w:r>
          <w:rPr>
            <w:webHidden/>
          </w:rPr>
          <w:fldChar w:fldCharType="end"/>
        </w:r>
      </w:hyperlink>
    </w:p>
    <w:p w14:paraId="5B90C8F4" w14:textId="19F1C994" w:rsidR="00981A5B" w:rsidRDefault="00981A5B">
      <w:pPr>
        <w:pStyle w:val="Inhopg3"/>
        <w:rPr>
          <w:rFonts w:asciiTheme="minorHAnsi" w:eastAsiaTheme="minorEastAsia" w:hAnsiTheme="minorHAnsi" w:cstheme="minorBidi"/>
          <w:sz w:val="22"/>
          <w:szCs w:val="22"/>
          <w:lang w:val="nl-BE"/>
        </w:rPr>
      </w:pPr>
      <w:hyperlink w:anchor="_Toc9492964" w:history="1">
        <w:r w:rsidRPr="009F5147">
          <w:rPr>
            <w:rStyle w:val="Hyperlink"/>
          </w:rPr>
          <w:t>4.4.4</w:t>
        </w:r>
        <w:r>
          <w:rPr>
            <w:rFonts w:asciiTheme="minorHAnsi" w:eastAsiaTheme="minorEastAsia" w:hAnsiTheme="minorHAnsi" w:cstheme="minorBidi"/>
            <w:sz w:val="22"/>
            <w:szCs w:val="22"/>
            <w:lang w:val="nl-BE"/>
          </w:rPr>
          <w:tab/>
        </w:r>
        <w:r w:rsidRPr="009F5147">
          <w:rPr>
            <w:rStyle w:val="Hyperlink"/>
          </w:rPr>
          <w:t>Mosquitto.conf file</w:t>
        </w:r>
        <w:r>
          <w:rPr>
            <w:webHidden/>
          </w:rPr>
          <w:tab/>
        </w:r>
        <w:r>
          <w:rPr>
            <w:webHidden/>
          </w:rPr>
          <w:fldChar w:fldCharType="begin"/>
        </w:r>
        <w:r>
          <w:rPr>
            <w:webHidden/>
          </w:rPr>
          <w:instrText xml:space="preserve"> PAGEREF _Toc9492964 \h </w:instrText>
        </w:r>
        <w:r>
          <w:rPr>
            <w:webHidden/>
          </w:rPr>
        </w:r>
        <w:r>
          <w:rPr>
            <w:webHidden/>
          </w:rPr>
          <w:fldChar w:fldCharType="separate"/>
        </w:r>
        <w:r>
          <w:rPr>
            <w:webHidden/>
          </w:rPr>
          <w:t>40</w:t>
        </w:r>
        <w:r>
          <w:rPr>
            <w:webHidden/>
          </w:rPr>
          <w:fldChar w:fldCharType="end"/>
        </w:r>
      </w:hyperlink>
    </w:p>
    <w:p w14:paraId="5C7A11A7" w14:textId="76ACC160" w:rsidR="00981A5B" w:rsidRDefault="00981A5B">
      <w:pPr>
        <w:pStyle w:val="Inhopg2"/>
        <w:rPr>
          <w:rFonts w:asciiTheme="minorHAnsi" w:eastAsiaTheme="minorEastAsia" w:hAnsiTheme="minorHAnsi" w:cstheme="minorBidi"/>
          <w:b w:val="0"/>
          <w:sz w:val="22"/>
          <w:szCs w:val="22"/>
          <w:lang w:val="nl-BE"/>
        </w:rPr>
      </w:pPr>
      <w:hyperlink w:anchor="_Toc9492965" w:history="1">
        <w:r w:rsidRPr="009F5147">
          <w:rPr>
            <w:rStyle w:val="Hyperlink"/>
          </w:rPr>
          <w:t>4.5</w:t>
        </w:r>
        <w:r>
          <w:rPr>
            <w:rFonts w:asciiTheme="minorHAnsi" w:eastAsiaTheme="minorEastAsia" w:hAnsiTheme="minorHAnsi" w:cstheme="minorBidi"/>
            <w:b w:val="0"/>
            <w:sz w:val="22"/>
            <w:szCs w:val="22"/>
            <w:lang w:val="nl-BE"/>
          </w:rPr>
          <w:tab/>
        </w:r>
        <w:r w:rsidRPr="009F5147">
          <w:rPr>
            <w:rStyle w:val="Hyperlink"/>
          </w:rPr>
          <w:t>Example on the command line:</w:t>
        </w:r>
        <w:r>
          <w:rPr>
            <w:webHidden/>
          </w:rPr>
          <w:tab/>
        </w:r>
        <w:r>
          <w:rPr>
            <w:webHidden/>
          </w:rPr>
          <w:fldChar w:fldCharType="begin"/>
        </w:r>
        <w:r>
          <w:rPr>
            <w:webHidden/>
          </w:rPr>
          <w:instrText xml:space="preserve"> PAGEREF _Toc9492965 \h </w:instrText>
        </w:r>
        <w:r>
          <w:rPr>
            <w:webHidden/>
          </w:rPr>
        </w:r>
        <w:r>
          <w:rPr>
            <w:webHidden/>
          </w:rPr>
          <w:fldChar w:fldCharType="separate"/>
        </w:r>
        <w:r>
          <w:rPr>
            <w:webHidden/>
          </w:rPr>
          <w:t>41</w:t>
        </w:r>
        <w:r>
          <w:rPr>
            <w:webHidden/>
          </w:rPr>
          <w:fldChar w:fldCharType="end"/>
        </w:r>
      </w:hyperlink>
    </w:p>
    <w:p w14:paraId="52042BC7" w14:textId="28AADE3F" w:rsidR="00981A5B" w:rsidRDefault="00981A5B">
      <w:pPr>
        <w:pStyle w:val="Inhopg2"/>
        <w:rPr>
          <w:rFonts w:asciiTheme="minorHAnsi" w:eastAsiaTheme="minorEastAsia" w:hAnsiTheme="minorHAnsi" w:cstheme="minorBidi"/>
          <w:b w:val="0"/>
          <w:sz w:val="22"/>
          <w:szCs w:val="22"/>
          <w:lang w:val="nl-BE"/>
        </w:rPr>
      </w:pPr>
      <w:hyperlink w:anchor="_Toc9492966" w:history="1">
        <w:r w:rsidRPr="009F5147">
          <w:rPr>
            <w:rStyle w:val="Hyperlink"/>
          </w:rPr>
          <w:t>4.6</w:t>
        </w:r>
        <w:r>
          <w:rPr>
            <w:rFonts w:asciiTheme="minorHAnsi" w:eastAsiaTheme="minorEastAsia" w:hAnsiTheme="minorHAnsi" w:cstheme="minorBidi"/>
            <w:b w:val="0"/>
            <w:sz w:val="22"/>
            <w:szCs w:val="22"/>
            <w:lang w:val="nl-BE"/>
          </w:rPr>
          <w:tab/>
        </w:r>
        <w:r w:rsidRPr="009F5147">
          <w:rPr>
            <w:rStyle w:val="Hyperlink"/>
          </w:rPr>
          <w:t>Example from program code:</w:t>
        </w:r>
        <w:r>
          <w:rPr>
            <w:webHidden/>
          </w:rPr>
          <w:tab/>
        </w:r>
        <w:r>
          <w:rPr>
            <w:webHidden/>
          </w:rPr>
          <w:fldChar w:fldCharType="begin"/>
        </w:r>
        <w:r>
          <w:rPr>
            <w:webHidden/>
          </w:rPr>
          <w:instrText xml:space="preserve"> PAGEREF _Toc9492966 \h </w:instrText>
        </w:r>
        <w:r>
          <w:rPr>
            <w:webHidden/>
          </w:rPr>
        </w:r>
        <w:r>
          <w:rPr>
            <w:webHidden/>
          </w:rPr>
          <w:fldChar w:fldCharType="separate"/>
        </w:r>
        <w:r>
          <w:rPr>
            <w:webHidden/>
          </w:rPr>
          <w:t>42</w:t>
        </w:r>
        <w:r>
          <w:rPr>
            <w:webHidden/>
          </w:rPr>
          <w:fldChar w:fldCharType="end"/>
        </w:r>
      </w:hyperlink>
    </w:p>
    <w:p w14:paraId="051051A8" w14:textId="215AF61D" w:rsidR="00981A5B" w:rsidRDefault="00981A5B">
      <w:pPr>
        <w:pStyle w:val="Inhopg1"/>
        <w:rPr>
          <w:rFonts w:asciiTheme="minorHAnsi" w:eastAsiaTheme="minorEastAsia" w:hAnsiTheme="minorHAnsi" w:cstheme="minorBidi"/>
          <w:b w:val="0"/>
          <w:caps w:val="0"/>
          <w:noProof/>
          <w:sz w:val="22"/>
          <w:szCs w:val="22"/>
          <w:lang w:val="nl-BE"/>
        </w:rPr>
      </w:pPr>
      <w:hyperlink w:anchor="_Toc9492967" w:history="1">
        <w:r w:rsidRPr="009F5147">
          <w:rPr>
            <w:rStyle w:val="Hyperlink"/>
            <w:noProof/>
          </w:rPr>
          <w:t>5</w:t>
        </w:r>
        <w:r>
          <w:rPr>
            <w:rFonts w:asciiTheme="minorHAnsi" w:eastAsiaTheme="minorEastAsia" w:hAnsiTheme="minorHAnsi" w:cstheme="minorBidi"/>
            <w:b w:val="0"/>
            <w:caps w:val="0"/>
            <w:noProof/>
            <w:sz w:val="22"/>
            <w:szCs w:val="22"/>
            <w:lang w:val="nl-BE"/>
          </w:rPr>
          <w:tab/>
        </w:r>
        <w:r w:rsidRPr="009F5147">
          <w:rPr>
            <w:rStyle w:val="Hyperlink"/>
            <w:noProof/>
          </w:rPr>
          <w:t>RASPBERRY PI</w:t>
        </w:r>
        <w:r>
          <w:rPr>
            <w:noProof/>
            <w:webHidden/>
          </w:rPr>
          <w:tab/>
        </w:r>
        <w:r>
          <w:rPr>
            <w:noProof/>
            <w:webHidden/>
          </w:rPr>
          <w:fldChar w:fldCharType="begin"/>
        </w:r>
        <w:r>
          <w:rPr>
            <w:noProof/>
            <w:webHidden/>
          </w:rPr>
          <w:instrText xml:space="preserve"> PAGEREF _Toc9492967 \h </w:instrText>
        </w:r>
        <w:r>
          <w:rPr>
            <w:noProof/>
            <w:webHidden/>
          </w:rPr>
        </w:r>
        <w:r>
          <w:rPr>
            <w:noProof/>
            <w:webHidden/>
          </w:rPr>
          <w:fldChar w:fldCharType="separate"/>
        </w:r>
        <w:r>
          <w:rPr>
            <w:noProof/>
            <w:webHidden/>
          </w:rPr>
          <w:t>43</w:t>
        </w:r>
        <w:r>
          <w:rPr>
            <w:noProof/>
            <w:webHidden/>
          </w:rPr>
          <w:fldChar w:fldCharType="end"/>
        </w:r>
      </w:hyperlink>
    </w:p>
    <w:p w14:paraId="5E193DC5" w14:textId="6D98BB24" w:rsidR="00981A5B" w:rsidRDefault="00981A5B">
      <w:pPr>
        <w:pStyle w:val="Inhopg2"/>
        <w:rPr>
          <w:rFonts w:asciiTheme="minorHAnsi" w:eastAsiaTheme="minorEastAsia" w:hAnsiTheme="minorHAnsi" w:cstheme="minorBidi"/>
          <w:b w:val="0"/>
          <w:sz w:val="22"/>
          <w:szCs w:val="22"/>
          <w:lang w:val="nl-BE"/>
        </w:rPr>
      </w:pPr>
      <w:hyperlink w:anchor="_Toc9492968" w:history="1">
        <w:r w:rsidRPr="009F5147">
          <w:rPr>
            <w:rStyle w:val="Hyperlink"/>
          </w:rPr>
          <w:t>5.1</w:t>
        </w:r>
        <w:r>
          <w:rPr>
            <w:rFonts w:asciiTheme="minorHAnsi" w:eastAsiaTheme="minorEastAsia" w:hAnsiTheme="minorHAnsi" w:cstheme="minorBidi"/>
            <w:b w:val="0"/>
            <w:sz w:val="22"/>
            <w:szCs w:val="22"/>
            <w:lang w:val="nl-BE"/>
          </w:rPr>
          <w:tab/>
        </w:r>
        <w:r w:rsidRPr="009F5147">
          <w:rPr>
            <w:rStyle w:val="Hyperlink"/>
          </w:rPr>
          <w:t>Logging in</w:t>
        </w:r>
        <w:r>
          <w:rPr>
            <w:webHidden/>
          </w:rPr>
          <w:tab/>
        </w:r>
        <w:r>
          <w:rPr>
            <w:webHidden/>
          </w:rPr>
          <w:fldChar w:fldCharType="begin"/>
        </w:r>
        <w:r>
          <w:rPr>
            <w:webHidden/>
          </w:rPr>
          <w:instrText xml:space="preserve"> PAGEREF _Toc9492968 \h </w:instrText>
        </w:r>
        <w:r>
          <w:rPr>
            <w:webHidden/>
          </w:rPr>
        </w:r>
        <w:r>
          <w:rPr>
            <w:webHidden/>
          </w:rPr>
          <w:fldChar w:fldCharType="separate"/>
        </w:r>
        <w:r>
          <w:rPr>
            <w:webHidden/>
          </w:rPr>
          <w:t>43</w:t>
        </w:r>
        <w:r>
          <w:rPr>
            <w:webHidden/>
          </w:rPr>
          <w:fldChar w:fldCharType="end"/>
        </w:r>
      </w:hyperlink>
    </w:p>
    <w:p w14:paraId="0963A10F" w14:textId="1682583A" w:rsidR="00981A5B" w:rsidRDefault="00981A5B">
      <w:pPr>
        <w:pStyle w:val="Inhopg2"/>
        <w:rPr>
          <w:rFonts w:asciiTheme="minorHAnsi" w:eastAsiaTheme="minorEastAsia" w:hAnsiTheme="minorHAnsi" w:cstheme="minorBidi"/>
          <w:b w:val="0"/>
          <w:sz w:val="22"/>
          <w:szCs w:val="22"/>
          <w:lang w:val="nl-BE"/>
        </w:rPr>
      </w:pPr>
      <w:hyperlink w:anchor="_Toc9492969" w:history="1">
        <w:r w:rsidRPr="009F5147">
          <w:rPr>
            <w:rStyle w:val="Hyperlink"/>
          </w:rPr>
          <w:t>5.2</w:t>
        </w:r>
        <w:r>
          <w:rPr>
            <w:rFonts w:asciiTheme="minorHAnsi" w:eastAsiaTheme="minorEastAsia" w:hAnsiTheme="minorHAnsi" w:cstheme="minorBidi"/>
            <w:b w:val="0"/>
            <w:sz w:val="22"/>
            <w:szCs w:val="22"/>
            <w:lang w:val="nl-BE"/>
          </w:rPr>
          <w:tab/>
        </w:r>
        <w:r w:rsidRPr="009F5147">
          <w:rPr>
            <w:rStyle w:val="Hyperlink"/>
          </w:rPr>
          <w:t>The Code</w:t>
        </w:r>
        <w:r>
          <w:rPr>
            <w:webHidden/>
          </w:rPr>
          <w:tab/>
        </w:r>
        <w:r>
          <w:rPr>
            <w:webHidden/>
          </w:rPr>
          <w:fldChar w:fldCharType="begin"/>
        </w:r>
        <w:r>
          <w:rPr>
            <w:webHidden/>
          </w:rPr>
          <w:instrText xml:space="preserve"> PAGEREF _Toc9492969 \h </w:instrText>
        </w:r>
        <w:r>
          <w:rPr>
            <w:webHidden/>
          </w:rPr>
        </w:r>
        <w:r>
          <w:rPr>
            <w:webHidden/>
          </w:rPr>
          <w:fldChar w:fldCharType="separate"/>
        </w:r>
        <w:r>
          <w:rPr>
            <w:webHidden/>
          </w:rPr>
          <w:t>45</w:t>
        </w:r>
        <w:r>
          <w:rPr>
            <w:webHidden/>
          </w:rPr>
          <w:fldChar w:fldCharType="end"/>
        </w:r>
      </w:hyperlink>
    </w:p>
    <w:p w14:paraId="4E2684E8" w14:textId="7502D742" w:rsidR="00981A5B" w:rsidRDefault="00981A5B">
      <w:pPr>
        <w:pStyle w:val="Inhopg1"/>
        <w:rPr>
          <w:rFonts w:asciiTheme="minorHAnsi" w:eastAsiaTheme="minorEastAsia" w:hAnsiTheme="minorHAnsi" w:cstheme="minorBidi"/>
          <w:b w:val="0"/>
          <w:caps w:val="0"/>
          <w:noProof/>
          <w:sz w:val="22"/>
          <w:szCs w:val="22"/>
          <w:lang w:val="nl-BE"/>
        </w:rPr>
      </w:pPr>
      <w:hyperlink w:anchor="_Toc9492970" w:history="1">
        <w:r w:rsidRPr="009F5147">
          <w:rPr>
            <w:rStyle w:val="Hyperlink"/>
            <w:noProof/>
          </w:rPr>
          <w:t>6</w:t>
        </w:r>
        <w:r>
          <w:rPr>
            <w:rFonts w:asciiTheme="minorHAnsi" w:eastAsiaTheme="minorEastAsia" w:hAnsiTheme="minorHAnsi" w:cstheme="minorBidi"/>
            <w:b w:val="0"/>
            <w:caps w:val="0"/>
            <w:noProof/>
            <w:sz w:val="22"/>
            <w:szCs w:val="22"/>
            <w:lang w:val="nl-BE"/>
          </w:rPr>
          <w:tab/>
        </w:r>
        <w:r w:rsidRPr="009F5147">
          <w:rPr>
            <w:rStyle w:val="Hyperlink"/>
            <w:noProof/>
          </w:rPr>
          <w:t>testing the connection</w:t>
        </w:r>
        <w:r>
          <w:rPr>
            <w:noProof/>
            <w:webHidden/>
          </w:rPr>
          <w:tab/>
        </w:r>
        <w:r>
          <w:rPr>
            <w:noProof/>
            <w:webHidden/>
          </w:rPr>
          <w:fldChar w:fldCharType="begin"/>
        </w:r>
        <w:r>
          <w:rPr>
            <w:noProof/>
            <w:webHidden/>
          </w:rPr>
          <w:instrText xml:space="preserve"> PAGEREF _Toc9492970 \h </w:instrText>
        </w:r>
        <w:r>
          <w:rPr>
            <w:noProof/>
            <w:webHidden/>
          </w:rPr>
        </w:r>
        <w:r>
          <w:rPr>
            <w:noProof/>
            <w:webHidden/>
          </w:rPr>
          <w:fldChar w:fldCharType="separate"/>
        </w:r>
        <w:r>
          <w:rPr>
            <w:noProof/>
            <w:webHidden/>
          </w:rPr>
          <w:t>51</w:t>
        </w:r>
        <w:r>
          <w:rPr>
            <w:noProof/>
            <w:webHidden/>
          </w:rPr>
          <w:fldChar w:fldCharType="end"/>
        </w:r>
      </w:hyperlink>
    </w:p>
    <w:p w14:paraId="36C5848F" w14:textId="2B6EF427" w:rsidR="00981A5B" w:rsidRDefault="00981A5B">
      <w:pPr>
        <w:pStyle w:val="Inhopg1"/>
        <w:rPr>
          <w:rFonts w:asciiTheme="minorHAnsi" w:eastAsiaTheme="minorEastAsia" w:hAnsiTheme="minorHAnsi" w:cstheme="minorBidi"/>
          <w:b w:val="0"/>
          <w:caps w:val="0"/>
          <w:noProof/>
          <w:sz w:val="22"/>
          <w:szCs w:val="22"/>
          <w:lang w:val="nl-BE"/>
        </w:rPr>
      </w:pPr>
      <w:hyperlink w:anchor="_Toc9492971" w:history="1">
        <w:r w:rsidRPr="009F5147">
          <w:rPr>
            <w:rStyle w:val="Hyperlink"/>
            <w:noProof/>
          </w:rPr>
          <w:t>7</w:t>
        </w:r>
        <w:r>
          <w:rPr>
            <w:rFonts w:asciiTheme="minorHAnsi" w:eastAsiaTheme="minorEastAsia" w:hAnsiTheme="minorHAnsi" w:cstheme="minorBidi"/>
            <w:b w:val="0"/>
            <w:caps w:val="0"/>
            <w:noProof/>
            <w:sz w:val="22"/>
            <w:szCs w:val="22"/>
            <w:lang w:val="nl-BE"/>
          </w:rPr>
          <w:tab/>
        </w:r>
        <w:r w:rsidRPr="009F5147">
          <w:rPr>
            <w:rStyle w:val="Hyperlink"/>
            <w:noProof/>
          </w:rPr>
          <w:t>AUTOSTART SCRIPT AT BOOT</w:t>
        </w:r>
        <w:r>
          <w:rPr>
            <w:noProof/>
            <w:webHidden/>
          </w:rPr>
          <w:tab/>
        </w:r>
        <w:r>
          <w:rPr>
            <w:noProof/>
            <w:webHidden/>
          </w:rPr>
          <w:fldChar w:fldCharType="begin"/>
        </w:r>
        <w:r>
          <w:rPr>
            <w:noProof/>
            <w:webHidden/>
          </w:rPr>
          <w:instrText xml:space="preserve"> PAGEREF _Toc9492971 \h </w:instrText>
        </w:r>
        <w:r>
          <w:rPr>
            <w:noProof/>
            <w:webHidden/>
          </w:rPr>
        </w:r>
        <w:r>
          <w:rPr>
            <w:noProof/>
            <w:webHidden/>
          </w:rPr>
          <w:fldChar w:fldCharType="separate"/>
        </w:r>
        <w:r>
          <w:rPr>
            <w:noProof/>
            <w:webHidden/>
          </w:rPr>
          <w:t>52</w:t>
        </w:r>
        <w:r>
          <w:rPr>
            <w:noProof/>
            <w:webHidden/>
          </w:rPr>
          <w:fldChar w:fldCharType="end"/>
        </w:r>
      </w:hyperlink>
    </w:p>
    <w:p w14:paraId="527B3857" w14:textId="56CDC0C6" w:rsidR="00981A5B" w:rsidRDefault="00981A5B">
      <w:pPr>
        <w:pStyle w:val="Inhopg1"/>
        <w:rPr>
          <w:rFonts w:asciiTheme="minorHAnsi" w:eastAsiaTheme="minorEastAsia" w:hAnsiTheme="minorHAnsi" w:cstheme="minorBidi"/>
          <w:b w:val="0"/>
          <w:caps w:val="0"/>
          <w:noProof/>
          <w:sz w:val="22"/>
          <w:szCs w:val="22"/>
          <w:lang w:val="nl-BE"/>
        </w:rPr>
      </w:pPr>
      <w:hyperlink w:anchor="_Toc9492972" w:history="1">
        <w:r w:rsidRPr="009F5147">
          <w:rPr>
            <w:rStyle w:val="Hyperlink"/>
            <w:noProof/>
          </w:rPr>
          <w:t>8</w:t>
        </w:r>
        <w:r>
          <w:rPr>
            <w:rFonts w:asciiTheme="minorHAnsi" w:eastAsiaTheme="minorEastAsia" w:hAnsiTheme="minorHAnsi" w:cstheme="minorBidi"/>
            <w:b w:val="0"/>
            <w:caps w:val="0"/>
            <w:noProof/>
            <w:sz w:val="22"/>
            <w:szCs w:val="22"/>
            <w:lang w:val="nl-BE"/>
          </w:rPr>
          <w:tab/>
        </w:r>
        <w:r w:rsidRPr="009F5147">
          <w:rPr>
            <w:rStyle w:val="Hyperlink"/>
            <w:noProof/>
          </w:rPr>
          <w:t>payload encryption (extra)</w:t>
        </w:r>
        <w:r>
          <w:rPr>
            <w:noProof/>
            <w:webHidden/>
          </w:rPr>
          <w:tab/>
        </w:r>
        <w:r>
          <w:rPr>
            <w:noProof/>
            <w:webHidden/>
          </w:rPr>
          <w:fldChar w:fldCharType="begin"/>
        </w:r>
        <w:r>
          <w:rPr>
            <w:noProof/>
            <w:webHidden/>
          </w:rPr>
          <w:instrText xml:space="preserve"> PAGEREF _Toc9492972 \h </w:instrText>
        </w:r>
        <w:r>
          <w:rPr>
            <w:noProof/>
            <w:webHidden/>
          </w:rPr>
        </w:r>
        <w:r>
          <w:rPr>
            <w:noProof/>
            <w:webHidden/>
          </w:rPr>
          <w:fldChar w:fldCharType="separate"/>
        </w:r>
        <w:r>
          <w:rPr>
            <w:noProof/>
            <w:webHidden/>
          </w:rPr>
          <w:t>54</w:t>
        </w:r>
        <w:r>
          <w:rPr>
            <w:noProof/>
            <w:webHidden/>
          </w:rPr>
          <w:fldChar w:fldCharType="end"/>
        </w:r>
      </w:hyperlink>
    </w:p>
    <w:p w14:paraId="5C2D4C01" w14:textId="3975B9B2" w:rsidR="00981A5B" w:rsidRDefault="00981A5B">
      <w:pPr>
        <w:pStyle w:val="Inhopg1"/>
        <w:rPr>
          <w:rFonts w:asciiTheme="minorHAnsi" w:eastAsiaTheme="minorEastAsia" w:hAnsiTheme="minorHAnsi" w:cstheme="minorBidi"/>
          <w:b w:val="0"/>
          <w:caps w:val="0"/>
          <w:noProof/>
          <w:sz w:val="22"/>
          <w:szCs w:val="22"/>
          <w:lang w:val="nl-BE"/>
        </w:rPr>
      </w:pPr>
      <w:hyperlink w:anchor="_Toc9492973" w:history="1">
        <w:r w:rsidRPr="009F5147">
          <w:rPr>
            <w:rStyle w:val="Hyperlink"/>
            <w:noProof/>
          </w:rPr>
          <w:t>9</w:t>
        </w:r>
        <w:r>
          <w:rPr>
            <w:rFonts w:asciiTheme="minorHAnsi" w:eastAsiaTheme="minorEastAsia" w:hAnsiTheme="minorHAnsi" w:cstheme="minorBidi"/>
            <w:b w:val="0"/>
            <w:caps w:val="0"/>
            <w:noProof/>
            <w:sz w:val="22"/>
            <w:szCs w:val="22"/>
            <w:lang w:val="nl-BE"/>
          </w:rPr>
          <w:tab/>
        </w:r>
        <w:r w:rsidRPr="009F5147">
          <w:rPr>
            <w:rStyle w:val="Hyperlink"/>
            <w:noProof/>
          </w:rPr>
          <w:t>1-wire sensors on the Pi (extra)</w:t>
        </w:r>
        <w:r>
          <w:rPr>
            <w:noProof/>
            <w:webHidden/>
          </w:rPr>
          <w:tab/>
        </w:r>
        <w:r>
          <w:rPr>
            <w:noProof/>
            <w:webHidden/>
          </w:rPr>
          <w:fldChar w:fldCharType="begin"/>
        </w:r>
        <w:r>
          <w:rPr>
            <w:noProof/>
            <w:webHidden/>
          </w:rPr>
          <w:instrText xml:space="preserve"> PAGEREF _Toc9492973 \h </w:instrText>
        </w:r>
        <w:r>
          <w:rPr>
            <w:noProof/>
            <w:webHidden/>
          </w:rPr>
        </w:r>
        <w:r>
          <w:rPr>
            <w:noProof/>
            <w:webHidden/>
          </w:rPr>
          <w:fldChar w:fldCharType="separate"/>
        </w:r>
        <w:r>
          <w:rPr>
            <w:noProof/>
            <w:webHidden/>
          </w:rPr>
          <w:t>55</w:t>
        </w:r>
        <w:r>
          <w:rPr>
            <w:noProof/>
            <w:webHidden/>
          </w:rPr>
          <w:fldChar w:fldCharType="end"/>
        </w:r>
      </w:hyperlink>
    </w:p>
    <w:p w14:paraId="50C99981" w14:textId="3BE5CFD4" w:rsidR="00981A5B" w:rsidRDefault="00981A5B">
      <w:pPr>
        <w:pStyle w:val="Inhopg2"/>
        <w:rPr>
          <w:rFonts w:asciiTheme="minorHAnsi" w:eastAsiaTheme="minorEastAsia" w:hAnsiTheme="minorHAnsi" w:cstheme="minorBidi"/>
          <w:b w:val="0"/>
          <w:sz w:val="22"/>
          <w:szCs w:val="22"/>
          <w:lang w:val="nl-BE"/>
        </w:rPr>
      </w:pPr>
      <w:hyperlink w:anchor="_Toc9492974" w:history="1">
        <w:r w:rsidRPr="009F5147">
          <w:rPr>
            <w:rStyle w:val="Hyperlink"/>
          </w:rPr>
          <w:t>9.1</w:t>
        </w:r>
        <w:r>
          <w:rPr>
            <w:rFonts w:asciiTheme="minorHAnsi" w:eastAsiaTheme="minorEastAsia" w:hAnsiTheme="minorHAnsi" w:cstheme="minorBidi"/>
            <w:b w:val="0"/>
            <w:sz w:val="22"/>
            <w:szCs w:val="22"/>
            <w:lang w:val="nl-BE"/>
          </w:rPr>
          <w:tab/>
        </w:r>
        <w:r w:rsidRPr="009F5147">
          <w:rPr>
            <w:rStyle w:val="Hyperlink"/>
          </w:rPr>
          <w:t>The scheme</w:t>
        </w:r>
        <w:r>
          <w:rPr>
            <w:webHidden/>
          </w:rPr>
          <w:tab/>
        </w:r>
        <w:r>
          <w:rPr>
            <w:webHidden/>
          </w:rPr>
          <w:fldChar w:fldCharType="begin"/>
        </w:r>
        <w:r>
          <w:rPr>
            <w:webHidden/>
          </w:rPr>
          <w:instrText xml:space="preserve"> PAGEREF _Toc9492974 \h </w:instrText>
        </w:r>
        <w:r>
          <w:rPr>
            <w:webHidden/>
          </w:rPr>
        </w:r>
        <w:r>
          <w:rPr>
            <w:webHidden/>
          </w:rPr>
          <w:fldChar w:fldCharType="separate"/>
        </w:r>
        <w:r>
          <w:rPr>
            <w:webHidden/>
          </w:rPr>
          <w:t>56</w:t>
        </w:r>
        <w:r>
          <w:rPr>
            <w:webHidden/>
          </w:rPr>
          <w:fldChar w:fldCharType="end"/>
        </w:r>
      </w:hyperlink>
    </w:p>
    <w:p w14:paraId="6112CD37" w14:textId="099B5640" w:rsidR="00981A5B" w:rsidRDefault="00981A5B">
      <w:pPr>
        <w:pStyle w:val="Inhopg2"/>
        <w:rPr>
          <w:rFonts w:asciiTheme="minorHAnsi" w:eastAsiaTheme="minorEastAsia" w:hAnsiTheme="minorHAnsi" w:cstheme="minorBidi"/>
          <w:b w:val="0"/>
          <w:sz w:val="22"/>
          <w:szCs w:val="22"/>
          <w:lang w:val="nl-BE"/>
        </w:rPr>
      </w:pPr>
      <w:hyperlink w:anchor="_Toc9492975" w:history="1">
        <w:r w:rsidRPr="009F5147">
          <w:rPr>
            <w:rStyle w:val="Hyperlink"/>
          </w:rPr>
          <w:t>9.2</w:t>
        </w:r>
        <w:r>
          <w:rPr>
            <w:rFonts w:asciiTheme="minorHAnsi" w:eastAsiaTheme="minorEastAsia" w:hAnsiTheme="minorHAnsi" w:cstheme="minorBidi"/>
            <w:b w:val="0"/>
            <w:sz w:val="22"/>
            <w:szCs w:val="22"/>
            <w:lang w:val="nl-BE"/>
          </w:rPr>
          <w:tab/>
        </w:r>
        <w:r w:rsidRPr="009F5147">
          <w:rPr>
            <w:rStyle w:val="Hyperlink"/>
          </w:rPr>
          <w:t>The code:</w:t>
        </w:r>
        <w:r>
          <w:rPr>
            <w:webHidden/>
          </w:rPr>
          <w:tab/>
        </w:r>
        <w:r>
          <w:rPr>
            <w:webHidden/>
          </w:rPr>
          <w:fldChar w:fldCharType="begin"/>
        </w:r>
        <w:r>
          <w:rPr>
            <w:webHidden/>
          </w:rPr>
          <w:instrText xml:space="preserve"> PAGEREF _Toc9492975 \h </w:instrText>
        </w:r>
        <w:r>
          <w:rPr>
            <w:webHidden/>
          </w:rPr>
        </w:r>
        <w:r>
          <w:rPr>
            <w:webHidden/>
          </w:rPr>
          <w:fldChar w:fldCharType="separate"/>
        </w:r>
        <w:r>
          <w:rPr>
            <w:webHidden/>
          </w:rPr>
          <w:t>57</w:t>
        </w:r>
        <w:r>
          <w:rPr>
            <w:webHidden/>
          </w:rPr>
          <w:fldChar w:fldCharType="end"/>
        </w:r>
      </w:hyperlink>
    </w:p>
    <w:p w14:paraId="2957B1A4" w14:textId="199CD9FA" w:rsidR="00981A5B" w:rsidRDefault="00981A5B">
      <w:pPr>
        <w:pStyle w:val="Inhopg1"/>
        <w:rPr>
          <w:rFonts w:asciiTheme="minorHAnsi" w:eastAsiaTheme="minorEastAsia" w:hAnsiTheme="minorHAnsi" w:cstheme="minorBidi"/>
          <w:b w:val="0"/>
          <w:caps w:val="0"/>
          <w:noProof/>
          <w:sz w:val="22"/>
          <w:szCs w:val="22"/>
          <w:lang w:val="nl-BE"/>
        </w:rPr>
      </w:pPr>
      <w:hyperlink w:anchor="_Toc9492976" w:history="1">
        <w:r w:rsidRPr="009F5147">
          <w:rPr>
            <w:rStyle w:val="Hyperlink"/>
            <w:noProof/>
            <w:lang w:val="nl-BE"/>
          </w:rPr>
          <w:t>Conclusion….</w:t>
        </w:r>
        <w:r>
          <w:rPr>
            <w:noProof/>
            <w:webHidden/>
          </w:rPr>
          <w:tab/>
        </w:r>
        <w:r>
          <w:rPr>
            <w:noProof/>
            <w:webHidden/>
          </w:rPr>
          <w:fldChar w:fldCharType="begin"/>
        </w:r>
        <w:r>
          <w:rPr>
            <w:noProof/>
            <w:webHidden/>
          </w:rPr>
          <w:instrText xml:space="preserve"> PAGEREF _Toc9492976 \h </w:instrText>
        </w:r>
        <w:r>
          <w:rPr>
            <w:noProof/>
            <w:webHidden/>
          </w:rPr>
        </w:r>
        <w:r>
          <w:rPr>
            <w:noProof/>
            <w:webHidden/>
          </w:rPr>
          <w:fldChar w:fldCharType="separate"/>
        </w:r>
        <w:r>
          <w:rPr>
            <w:noProof/>
            <w:webHidden/>
          </w:rPr>
          <w:t>59</w:t>
        </w:r>
        <w:r>
          <w:rPr>
            <w:noProof/>
            <w:webHidden/>
          </w:rPr>
          <w:fldChar w:fldCharType="end"/>
        </w:r>
      </w:hyperlink>
    </w:p>
    <w:p w14:paraId="2446A151" w14:textId="67309209" w:rsidR="00981A5B" w:rsidRDefault="00981A5B">
      <w:pPr>
        <w:pStyle w:val="Inhopg1"/>
        <w:rPr>
          <w:rFonts w:asciiTheme="minorHAnsi" w:eastAsiaTheme="minorEastAsia" w:hAnsiTheme="minorHAnsi" w:cstheme="minorBidi"/>
          <w:b w:val="0"/>
          <w:caps w:val="0"/>
          <w:noProof/>
          <w:sz w:val="22"/>
          <w:szCs w:val="22"/>
          <w:lang w:val="nl-BE"/>
        </w:rPr>
      </w:pPr>
      <w:hyperlink w:anchor="_Toc9492977" w:history="1">
        <w:r w:rsidRPr="009F5147">
          <w:rPr>
            <w:rStyle w:val="Hyperlink"/>
            <w:noProof/>
            <w:lang w:val="nl-BE"/>
          </w:rPr>
          <w:t>Bibliography</w:t>
        </w:r>
        <w:r>
          <w:rPr>
            <w:noProof/>
            <w:webHidden/>
          </w:rPr>
          <w:tab/>
        </w:r>
        <w:r>
          <w:rPr>
            <w:noProof/>
            <w:webHidden/>
          </w:rPr>
          <w:fldChar w:fldCharType="begin"/>
        </w:r>
        <w:r>
          <w:rPr>
            <w:noProof/>
            <w:webHidden/>
          </w:rPr>
          <w:instrText xml:space="preserve"> PAGEREF _Toc9492977 \h </w:instrText>
        </w:r>
        <w:r>
          <w:rPr>
            <w:noProof/>
            <w:webHidden/>
          </w:rPr>
        </w:r>
        <w:r>
          <w:rPr>
            <w:noProof/>
            <w:webHidden/>
          </w:rPr>
          <w:fldChar w:fldCharType="separate"/>
        </w:r>
        <w:r>
          <w:rPr>
            <w:noProof/>
            <w:webHidden/>
          </w:rPr>
          <w:t>60</w:t>
        </w:r>
        <w:r>
          <w:rPr>
            <w:noProof/>
            <w:webHidden/>
          </w:rPr>
          <w:fldChar w:fldCharType="end"/>
        </w:r>
      </w:hyperlink>
    </w:p>
    <w:p w14:paraId="719D61FB" w14:textId="136C1417" w:rsidR="00E66630" w:rsidRPr="001C68CB" w:rsidRDefault="007C498C" w:rsidP="00712DA0">
      <w:r w:rsidRPr="001C68CB">
        <w:fldChar w:fldCharType="end"/>
      </w:r>
    </w:p>
    <w:p w14:paraId="721A58BB" w14:textId="35147714" w:rsidR="00DE7093" w:rsidRPr="001C68CB" w:rsidRDefault="009C5119" w:rsidP="00DE7093">
      <w:pPr>
        <w:pStyle w:val="Kopzondernummer"/>
      </w:pPr>
      <w:bookmarkStart w:id="4" w:name="_Toc9492933"/>
      <w:r>
        <w:lastRenderedPageBreak/>
        <w:t>Preface</w:t>
      </w:r>
      <w:bookmarkEnd w:id="4"/>
    </w:p>
    <w:p w14:paraId="77CAE050" w14:textId="55D2DEBB" w:rsidR="00DE7093" w:rsidRPr="001C68CB" w:rsidRDefault="00DE7093" w:rsidP="00DE7093">
      <w:pPr>
        <w:spacing w:after="0"/>
      </w:pPr>
      <w:r w:rsidRPr="001C68CB">
        <w:t xml:space="preserve">The goal of the project is to create a monitoring system suited for the datacenter in the University of Jimma. We will create the entire framework that will be installed in the datacenter. In the future this framework can be reused for other projects. For this project several devices </w:t>
      </w:r>
      <w:r w:rsidR="009C5119" w:rsidRPr="001C68CB">
        <w:t>must</w:t>
      </w:r>
      <w:r w:rsidRPr="001C68CB">
        <w:t xml:space="preserve"> be monitored. We will use temperature and humidity sensors that will be installed on 3 of the racks in the datacenter. The racks are power</w:t>
      </w:r>
      <w:r w:rsidR="000D7D14" w:rsidRPr="001C68CB">
        <w:t>ed</w:t>
      </w:r>
      <w:r w:rsidRPr="001C68CB">
        <w:t xml:space="preserve"> by Metered PDU Racks. It is possible to retrieve information from these PDU’s using SNMP. </w:t>
      </w:r>
      <w:r w:rsidR="001C68CB" w:rsidRPr="001C68CB">
        <w:t>Finally,</w:t>
      </w:r>
      <w:r w:rsidRPr="001C68CB">
        <w:t xml:space="preserve"> we will also install a smoke- and motion sensor. All this information will be gathered by several devices and made available for the API to collect this data and put it in the database.</w:t>
      </w:r>
      <w:r w:rsidR="000D7D14" w:rsidRPr="001C68CB">
        <w:t xml:space="preserve"> Afterword’s the data will be visualized in a dashboard which the staff can use to monitor the devices in the datacenter.</w:t>
      </w:r>
    </w:p>
    <w:p w14:paraId="3D0C49EF" w14:textId="77777777" w:rsidR="00DE7093" w:rsidRPr="001C68CB" w:rsidRDefault="00DE7093" w:rsidP="00DE7093">
      <w:pPr>
        <w:rPr>
          <w:b/>
          <w:sz w:val="32"/>
          <w:szCs w:val="32"/>
        </w:rPr>
      </w:pPr>
      <w:r w:rsidRPr="001C68CB">
        <w:rPr>
          <w:b/>
          <w:sz w:val="32"/>
          <w:szCs w:val="32"/>
        </w:rPr>
        <w:br w:type="page"/>
      </w:r>
    </w:p>
    <w:p w14:paraId="1B7D2CD2" w14:textId="5A26564D" w:rsidR="00DE7093" w:rsidRPr="001C68CB" w:rsidRDefault="009C5119" w:rsidP="00DE7093">
      <w:pPr>
        <w:pStyle w:val="Kop1"/>
      </w:pPr>
      <w:bookmarkStart w:id="5" w:name="_Toc9492934"/>
      <w:r w:rsidRPr="001C68CB">
        <w:lastRenderedPageBreak/>
        <w:t>Arduino</w:t>
      </w:r>
      <w:r w:rsidR="00DE7093" w:rsidRPr="001C68CB">
        <w:t xml:space="preserve"> configuration</w:t>
      </w:r>
      <w:bookmarkEnd w:id="5"/>
    </w:p>
    <w:p w14:paraId="04C0BF39" w14:textId="6F9350D4" w:rsidR="00DE7093" w:rsidRPr="001C68CB" w:rsidRDefault="00DE7093" w:rsidP="00DE7093">
      <w:pPr>
        <w:pStyle w:val="Kop2"/>
      </w:pPr>
      <w:bookmarkStart w:id="6" w:name="_Toc9492935"/>
      <w:r w:rsidRPr="001C68CB">
        <w:t>I²C vs SPI</w:t>
      </w:r>
      <w:bookmarkEnd w:id="6"/>
    </w:p>
    <w:p w14:paraId="2C2D2358" w14:textId="2A5FD4B7" w:rsidR="00DE7093" w:rsidRPr="001C68CB" w:rsidRDefault="00DE7093" w:rsidP="00DE7093">
      <w:pPr>
        <w:spacing w:after="0"/>
        <w:rPr>
          <w:sz w:val="22"/>
          <w:szCs w:val="22"/>
        </w:rPr>
      </w:pPr>
      <w:r w:rsidRPr="001C68CB">
        <w:t xml:space="preserve">Because we want to monitor the datacenter at different </w:t>
      </w:r>
      <w:r w:rsidR="001C68CB" w:rsidRPr="001C68CB">
        <w:t>places,</w:t>
      </w:r>
      <w:r w:rsidRPr="001C68CB">
        <w:t xml:space="preserve"> we should best use a bus protocol. This way we can connect multiple devices. One device will be our master device, controlling the other slave devices. The sensors will be connected to the slave devices. </w:t>
      </w:r>
      <w:r w:rsidR="000D7D14" w:rsidRPr="001C68CB">
        <w:t xml:space="preserve">When </w:t>
      </w:r>
      <w:r w:rsidRPr="001C68CB">
        <w:t xml:space="preserve">using Arduino’s or Raspberry Pi’s both the SPI and I²C protocol can be used to connect the devices in a bus. The following pictures help explaining the two protocols. </w:t>
      </w:r>
    </w:p>
    <w:p w14:paraId="5AB1C381" w14:textId="77777777" w:rsidR="00DE7093" w:rsidRPr="001C68CB" w:rsidRDefault="00DE7093" w:rsidP="00DE7093">
      <w:pPr>
        <w:spacing w:after="0"/>
      </w:pPr>
    </w:p>
    <w:p w14:paraId="2E15A677" w14:textId="08EF0DBB" w:rsidR="00DE7093" w:rsidRPr="001C68CB" w:rsidRDefault="00DE7093" w:rsidP="00DE7093">
      <w:pPr>
        <w:spacing w:after="0"/>
      </w:pPr>
      <w:r w:rsidRPr="001C68CB">
        <w:t>SPI:</w:t>
      </w:r>
      <w:r w:rsidR="000B38C9" w:rsidRPr="001C68CB">
        <w:tab/>
      </w:r>
      <w:r w:rsidR="000B38C9" w:rsidRPr="001C68CB">
        <w:tab/>
      </w:r>
      <w:r w:rsidR="000B38C9" w:rsidRPr="001C68CB">
        <w:tab/>
      </w:r>
      <w:r w:rsidR="000B38C9" w:rsidRPr="001C68CB">
        <w:tab/>
      </w:r>
      <w:r w:rsidR="000B38C9" w:rsidRPr="001C68CB">
        <w:tab/>
      </w:r>
      <w:r w:rsidR="000B38C9" w:rsidRPr="001C68CB">
        <w:tab/>
      </w:r>
      <w:r w:rsidR="000B38C9" w:rsidRPr="001C68CB">
        <w:tab/>
        <w:t>I²C:</w:t>
      </w:r>
    </w:p>
    <w:p w14:paraId="65996239" w14:textId="2D528168" w:rsidR="00DE7093" w:rsidRPr="001C68CB" w:rsidRDefault="000B38C9" w:rsidP="00DE7093">
      <w:pPr>
        <w:spacing w:after="0"/>
      </w:pPr>
      <w:r w:rsidRPr="001C68CB">
        <w:rPr>
          <w:noProof/>
        </w:rPr>
        <w:drawing>
          <wp:anchor distT="0" distB="0" distL="114300" distR="114300" simplePos="0" relativeHeight="251659776" behindDoc="0" locked="0" layoutInCell="1" allowOverlap="1" wp14:anchorId="45DC8DF5" wp14:editId="6C2543E3">
            <wp:simplePos x="0" y="0"/>
            <wp:positionH relativeFrom="margin">
              <wp:align>right</wp:align>
            </wp:positionH>
            <wp:positionV relativeFrom="paragraph">
              <wp:posOffset>147536</wp:posOffset>
            </wp:positionV>
            <wp:extent cx="2923540" cy="1028065"/>
            <wp:effectExtent l="0" t="0" r="0" b="635"/>
            <wp:wrapSquare wrapText="bothSides"/>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3540" cy="102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093" w:rsidRPr="001C68CB">
        <w:rPr>
          <w:noProof/>
        </w:rPr>
        <w:drawing>
          <wp:inline distT="0" distB="0" distL="0" distR="0" wp14:anchorId="5AA9F9AF" wp14:editId="7B48A799">
            <wp:extent cx="2363638" cy="1880878"/>
            <wp:effectExtent l="0" t="0" r="0" b="0"/>
            <wp:docPr id="118" name="Afbeelding 118" descr="Image result for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Image result for 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8511" cy="1908629"/>
                    </a:xfrm>
                    <a:prstGeom prst="rect">
                      <a:avLst/>
                    </a:prstGeom>
                    <a:noFill/>
                    <a:ln>
                      <a:noFill/>
                    </a:ln>
                  </pic:spPr>
                </pic:pic>
              </a:graphicData>
            </a:graphic>
          </wp:inline>
        </w:drawing>
      </w:r>
    </w:p>
    <w:p w14:paraId="485A07FD" w14:textId="6CE6ACC8" w:rsidR="00DE7093" w:rsidRPr="001C68CB" w:rsidRDefault="00DE7093" w:rsidP="00DE7093">
      <w:pPr>
        <w:spacing w:after="0"/>
      </w:pPr>
    </w:p>
    <w:p w14:paraId="40F1423D" w14:textId="77777777" w:rsidR="00DE7093" w:rsidRPr="001C68CB" w:rsidRDefault="00DE7093" w:rsidP="00DE7093">
      <w:pPr>
        <w:spacing w:after="0"/>
      </w:pPr>
    </w:p>
    <w:p w14:paraId="0286E306" w14:textId="14ADAD17" w:rsidR="00DE7093" w:rsidRPr="001C68CB" w:rsidRDefault="00DE7093" w:rsidP="00DE7093">
      <w:pPr>
        <w:spacing w:after="0"/>
      </w:pPr>
      <w:r w:rsidRPr="001C68CB">
        <w:t xml:space="preserve">As you can see on the pictures the biggest difference between the two protocols is the wiring. I²C only needs two wires for communicating, one clock- and one data wire. All the devices also should have a common ground. This is not displayed on the photo. SPI needs four wires. For each slave that you want to connect to the SPI bus you will need a different SS (Slave Select or Chip Select) line which makes more complex wiring. With this line you tell the slave that you want to send or receive data by pulling it low. De data that is being send goes through the MISO (Master </w:t>
      </w:r>
      <w:r w:rsidR="001C68CB">
        <w:t>I</w:t>
      </w:r>
      <w:r w:rsidR="001C68CB" w:rsidRPr="001C68CB">
        <w:t>n</w:t>
      </w:r>
      <w:r w:rsidRPr="001C68CB">
        <w:t xml:space="preserve"> Slave Out) or MOSI (Master Out Slave In) lines, a big advantage for SPI is that it can send data full duplex meaning that data can be send simultaneously in both directions. I²C doesn’t support this feature but in our configuration that also won’t be necessary. Another advantage of SPI is that it can transmit data at higher speeds then I²</w:t>
      </w:r>
      <w:r w:rsidR="001C68CB" w:rsidRPr="001C68CB">
        <w:t>C,</w:t>
      </w:r>
      <w:r w:rsidRPr="001C68CB">
        <w:t xml:space="preserve"> but it can only do that for short distances while I²C on the other hand can transmit data over greater distances. Some other advantages of I²C over SPI include: less susceptible to noise, cheaper to implement and the guarantee that the transmitted data is received by the slave.</w:t>
      </w:r>
    </w:p>
    <w:p w14:paraId="11F9DF25" w14:textId="77777777" w:rsidR="00DE7093" w:rsidRPr="001C68CB" w:rsidRDefault="00DE7093" w:rsidP="00DE7093">
      <w:pPr>
        <w:spacing w:after="0"/>
      </w:pPr>
    </w:p>
    <w:p w14:paraId="448B7C55" w14:textId="11A95E5F" w:rsidR="000D7D14" w:rsidRPr="001C68CB" w:rsidRDefault="00DE7093" w:rsidP="00DE7093">
      <w:pPr>
        <w:spacing w:after="0"/>
      </w:pPr>
      <w:r w:rsidRPr="001C68CB">
        <w:t xml:space="preserve">It is also possible to use a Raspberry pi as master device with the SPI protocol. With this configuration it would be possible to connect more than one slave device on the bus because the Pi does have more than one chip select </w:t>
      </w:r>
      <w:r w:rsidR="001C68CB" w:rsidRPr="001C68CB">
        <w:t>pin.</w:t>
      </w:r>
      <w:r w:rsidRPr="001C68CB">
        <w:t xml:space="preserve"> But when using a Raspberry </w:t>
      </w:r>
      <w:r w:rsidR="001C68CB" w:rsidRPr="001C68CB">
        <w:t>pi,</w:t>
      </w:r>
      <w:r w:rsidRPr="001C68CB">
        <w:t xml:space="preserve"> you should also implement a logic level converter to not damage the pins on the Pi. Since we don’t have that kind of device at our </w:t>
      </w:r>
      <w:r w:rsidR="001C68CB" w:rsidRPr="001C68CB">
        <w:t>exposal,</w:t>
      </w:r>
      <w:r w:rsidRPr="001C68CB">
        <w:t xml:space="preserve"> we will use Arduino’s. We also prefer Arduino’s over a Raspberry Pi because using a Raspberry Pi in a</w:t>
      </w:r>
      <w:r w:rsidR="000D7D14" w:rsidRPr="001C68CB">
        <w:t xml:space="preserve"> </w:t>
      </w:r>
      <w:r w:rsidRPr="001C68CB">
        <w:t xml:space="preserve">configuration as this would be overkill since we only want to perform repetitive tasks like control </w:t>
      </w:r>
      <w:r w:rsidR="009C5119" w:rsidRPr="001C68CB">
        <w:t>several</w:t>
      </w:r>
      <w:r w:rsidRPr="001C68CB">
        <w:t xml:space="preserve"> devices and gather data. The Pi has much more resources and consumes more power making it not suitable just for these tasks. </w:t>
      </w:r>
      <w:r w:rsidR="009C5119" w:rsidRPr="001C68CB">
        <w:t>Later</w:t>
      </w:r>
      <w:r w:rsidR="001C68CB" w:rsidRPr="001C68CB">
        <w:t>,</w:t>
      </w:r>
      <w:r w:rsidRPr="001C68CB">
        <w:t xml:space="preserve"> we will use the Pi to act as a gateway between </w:t>
      </w:r>
      <w:r w:rsidR="001C68CB" w:rsidRPr="001C68CB">
        <w:t>our</w:t>
      </w:r>
      <w:r w:rsidRPr="001C68CB">
        <w:t xml:space="preserve"> devices gathering the data and supplying this data to the database.</w:t>
      </w:r>
      <w:r w:rsidR="000D7D14" w:rsidRPr="001C68CB">
        <w:t xml:space="preserve"> </w:t>
      </w:r>
    </w:p>
    <w:p w14:paraId="0F77C224" w14:textId="77777777" w:rsidR="000D7D14" w:rsidRPr="001C68CB" w:rsidRDefault="000D7D14" w:rsidP="00DE7093">
      <w:pPr>
        <w:spacing w:after="0"/>
      </w:pPr>
    </w:p>
    <w:p w14:paraId="61E1737D" w14:textId="5B61C6D2" w:rsidR="00DE7093" w:rsidRPr="001C68CB" w:rsidRDefault="000D7D14" w:rsidP="00DE7093">
      <w:pPr>
        <w:spacing w:after="0"/>
      </w:pPr>
      <w:r w:rsidRPr="001C68CB">
        <w:t>For the project we choose the I²C protocol because there is need of less wiring and when you want to use an Arduino as master in SPI you can only connect one slave device since there is only one chip select pin available on the Arduino</w:t>
      </w:r>
    </w:p>
    <w:p w14:paraId="211871D2" w14:textId="39F24930" w:rsidR="00DE7093" w:rsidRPr="001C68CB" w:rsidRDefault="00DE7093" w:rsidP="00DE7093">
      <w:pPr>
        <w:pStyle w:val="Kop2"/>
      </w:pPr>
      <w:bookmarkStart w:id="7" w:name="_Toc9492936"/>
      <w:r w:rsidRPr="001C68CB">
        <w:lastRenderedPageBreak/>
        <w:t>THE SCHEME</w:t>
      </w:r>
      <w:bookmarkEnd w:id="7"/>
    </w:p>
    <w:p w14:paraId="41D353AA" w14:textId="332FE01A" w:rsidR="00DE7093" w:rsidRPr="001C68CB" w:rsidRDefault="00DE7093" w:rsidP="00DE7093">
      <w:pPr>
        <w:spacing w:after="0"/>
      </w:pPr>
      <w:r w:rsidRPr="001C68CB">
        <w:rPr>
          <w:noProof/>
        </w:rPr>
        <w:drawing>
          <wp:inline distT="0" distB="0" distL="0" distR="0" wp14:anchorId="393ED29C" wp14:editId="6B623FA0">
            <wp:extent cx="5652135" cy="4580255"/>
            <wp:effectExtent l="0" t="0" r="5715"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2135" cy="4580255"/>
                    </a:xfrm>
                    <a:prstGeom prst="rect">
                      <a:avLst/>
                    </a:prstGeom>
                    <a:noFill/>
                    <a:ln>
                      <a:noFill/>
                    </a:ln>
                  </pic:spPr>
                </pic:pic>
              </a:graphicData>
            </a:graphic>
          </wp:inline>
        </w:drawing>
      </w:r>
    </w:p>
    <w:p w14:paraId="633D7A72" w14:textId="76D6D77B" w:rsidR="00DE7093" w:rsidRPr="001C68CB" w:rsidRDefault="00DE7093" w:rsidP="00DE7093">
      <w:pPr>
        <w:spacing w:after="0"/>
      </w:pPr>
    </w:p>
    <w:p w14:paraId="2B15858B" w14:textId="3B047562" w:rsidR="000B38C9" w:rsidRPr="001C68CB" w:rsidRDefault="000B38C9" w:rsidP="000B38C9">
      <w:pPr>
        <w:pStyle w:val="Kop2"/>
      </w:pPr>
      <w:bookmarkStart w:id="8" w:name="_Toc9492937"/>
      <w:r w:rsidRPr="001C68CB">
        <w:t>How does it work?</w:t>
      </w:r>
      <w:bookmarkEnd w:id="8"/>
    </w:p>
    <w:p w14:paraId="488F5183" w14:textId="62F59003" w:rsidR="00DE7093" w:rsidRPr="001C68CB" w:rsidRDefault="00DE7093" w:rsidP="00DE7093">
      <w:pPr>
        <w:spacing w:after="0"/>
      </w:pPr>
      <w:r w:rsidRPr="001C68CB">
        <w:t>On the top of the image you can see the Arduino master. He will send a message to each slave (the Arduino’s at the bottom of the image) requesting data. In turn each slave will respond with the data it has collected from the</w:t>
      </w:r>
      <w:r w:rsidR="00471C43" w:rsidRPr="001C68CB">
        <w:t xml:space="preserve"> </w:t>
      </w:r>
      <w:hyperlink r:id="rId16" w:history="1">
        <w:r w:rsidR="00471C43" w:rsidRPr="001C68CB">
          <w:rPr>
            <w:rStyle w:val="Hyperlink"/>
          </w:rPr>
          <w:t>temperature- and humidity sensor</w:t>
        </w:r>
      </w:hyperlink>
      <w:r w:rsidRPr="001C68CB">
        <w:t xml:space="preserve"> (the device on the left of each slave). After the last slave sends the data to the master it will start again by requesting data from the first slave. This loop will continue to run until you shut down the master device. The yellow line coming from the master is the data line (SDA), we can connect each data line from the slave devices to this line. The requested data will be </w:t>
      </w:r>
      <w:r w:rsidR="001C68CB" w:rsidRPr="001C68CB">
        <w:t>sent</w:t>
      </w:r>
      <w:r w:rsidRPr="001C68CB">
        <w:t xml:space="preserve"> via this line in the form of bytes. The orange line is the clock line (SCL). This line is used for synchronization of the data transfers over the I²C bus. When using a I²C bus you need to make sure that all the devices are connected to the same </w:t>
      </w:r>
      <w:r w:rsidR="001C68CB" w:rsidRPr="001C68CB">
        <w:t>ground,</w:t>
      </w:r>
      <w:r w:rsidRPr="001C68CB">
        <w:t xml:space="preserve"> so they have the same reference point. The data that is collected by the master will immediately be send through to the Raspberry pi via the Serial interface. When the data arrives at the pi it will be decomposed and put into variables ready to be transmitted to the database. </w:t>
      </w:r>
    </w:p>
    <w:p w14:paraId="7FAA882E" w14:textId="6273DC74" w:rsidR="00DE7093" w:rsidRPr="001C68CB" w:rsidRDefault="000D7D14" w:rsidP="00DE7093">
      <w:pPr>
        <w:spacing w:after="0"/>
      </w:pPr>
      <w:r w:rsidRPr="001C68CB">
        <w:br w:type="page"/>
      </w:r>
      <w:r w:rsidR="00DE7093" w:rsidRPr="001C68CB">
        <w:lastRenderedPageBreak/>
        <w:t xml:space="preserve">If one of the slaves gets disconnected from the bus zeros will be displayed as values meaning there is some kind of issue. If one of the devices isn’t supported anymore by power the bus will jam. Then you will have to physically check which of devises isn’t receiving any more power. The bus will jam because it functions in </w:t>
      </w:r>
      <w:r w:rsidR="001C68CB" w:rsidRPr="001C68CB">
        <w:t>open drain</w:t>
      </w:r>
      <w:r w:rsidR="00DE7093" w:rsidRPr="001C68CB">
        <w:t xml:space="preserve">. This means it is always high and when there </w:t>
      </w:r>
      <w:r w:rsidR="009C5119">
        <w:t>is</w:t>
      </w:r>
      <w:r w:rsidR="00DE7093" w:rsidRPr="001C68CB">
        <w:t xml:space="preserve"> </w:t>
      </w:r>
      <w:r w:rsidR="009C5119" w:rsidRPr="001C68CB">
        <w:t>communication</w:t>
      </w:r>
      <w:r w:rsidR="00DE7093" w:rsidRPr="001C68CB">
        <w:t xml:space="preserve"> it will be pulled low by a device. When a device doesn’t have any </w:t>
      </w:r>
      <w:r w:rsidR="001C68CB" w:rsidRPr="001C68CB">
        <w:t>power,</w:t>
      </w:r>
      <w:r w:rsidR="00DE7093" w:rsidRPr="001C68CB">
        <w:t xml:space="preserve"> it will pull the bus low. </w:t>
      </w:r>
      <w:r w:rsidR="001C68CB" w:rsidRPr="001C68CB">
        <w:t>Therefore,</w:t>
      </w:r>
      <w:r w:rsidR="00DE7093" w:rsidRPr="001C68CB">
        <w:t xml:space="preserve"> the bus will endlessly wait for the device to become back online. When power is reinstalled the bus starts working again. It is possible that this will generate an error at the pi because he may have received some previous values and has now to many values send towards him. You can check this if the master device led is blinking but the data isn’t coming through on the dashboard. </w:t>
      </w:r>
      <w:r w:rsidRPr="001C68CB">
        <w:t xml:space="preserve">Normally the Pi is configured to restart the program itself when it should fail. </w:t>
      </w:r>
      <w:r w:rsidR="00DE7093" w:rsidRPr="001C68CB">
        <w:t>When this</w:t>
      </w:r>
      <w:r w:rsidRPr="001C68CB">
        <w:t xml:space="preserve"> doesn’t</w:t>
      </w:r>
      <w:r w:rsidR="00DE7093" w:rsidRPr="001C68CB">
        <w:t xml:space="preserve"> </w:t>
      </w:r>
      <w:r w:rsidR="001C68CB" w:rsidRPr="001C68CB">
        <w:t>happen,</w:t>
      </w:r>
      <w:r w:rsidRPr="001C68CB">
        <w:t xml:space="preserve"> </w:t>
      </w:r>
      <w:r w:rsidR="00DE7093" w:rsidRPr="001C68CB">
        <w:t xml:space="preserve">you </w:t>
      </w:r>
      <w:r w:rsidR="009C5119" w:rsidRPr="001C68CB">
        <w:t>must</w:t>
      </w:r>
      <w:r w:rsidR="00DE7093" w:rsidRPr="001C68CB">
        <w:t xml:space="preserve"> reset the program on the pi or reset the </w:t>
      </w:r>
      <w:r w:rsidR="009C5119" w:rsidRPr="001C68CB">
        <w:t>pi</w:t>
      </w:r>
      <w:r w:rsidRPr="001C68CB">
        <w:t xml:space="preserve">. </w:t>
      </w:r>
    </w:p>
    <w:p w14:paraId="7F804AE8" w14:textId="543D1188" w:rsidR="00DE7093" w:rsidRPr="001C68CB" w:rsidRDefault="00DE7093" w:rsidP="000B38C9">
      <w:pPr>
        <w:pStyle w:val="Kop2"/>
      </w:pPr>
      <w:bookmarkStart w:id="9" w:name="_Toc9492938"/>
      <w:r w:rsidRPr="001C68CB">
        <w:t>THE CODE:</w:t>
      </w:r>
      <w:bookmarkEnd w:id="9"/>
    </w:p>
    <w:p w14:paraId="2FE97B55" w14:textId="71D23CF1" w:rsidR="00DE7093" w:rsidRPr="001C68CB" w:rsidRDefault="00DE7093" w:rsidP="00521958">
      <w:pPr>
        <w:pStyle w:val="Kop3"/>
      </w:pPr>
      <w:bookmarkStart w:id="10" w:name="_Toc9492939"/>
      <w:r w:rsidRPr="001C68CB">
        <w:t>MASTER DEVICE</w:t>
      </w:r>
      <w:bookmarkEnd w:id="10"/>
    </w:p>
    <w:p w14:paraId="1CE15327" w14:textId="77777777" w:rsidR="000D7D14" w:rsidRPr="001C68CB" w:rsidRDefault="00DE7093" w:rsidP="00521958">
      <w:pPr>
        <w:spacing w:after="0"/>
      </w:pPr>
      <w:r w:rsidRPr="001C68CB">
        <w:t xml:space="preserve">We start our code by including the Wire.h library. This library allows you to communicate with I²C devices. Afterword’s we declare a pin which will toggle when data is being transmitted. </w:t>
      </w:r>
    </w:p>
    <w:p w14:paraId="2A278267" w14:textId="77777777" w:rsidR="000D7D14" w:rsidRPr="001C68CB" w:rsidRDefault="000D7D14" w:rsidP="00521958">
      <w:pPr>
        <w:spacing w:after="0"/>
      </w:pPr>
    </w:p>
    <w:p w14:paraId="6607B11E" w14:textId="68417653" w:rsidR="000D7D14" w:rsidRPr="001C68CB" w:rsidRDefault="001C68CB" w:rsidP="00521958">
      <w:pPr>
        <w:spacing w:after="0"/>
      </w:pPr>
      <w:r w:rsidRPr="001C68CB">
        <w:t>Next,</w:t>
      </w:r>
      <w:r w:rsidR="00DE7093" w:rsidRPr="001C68CB">
        <w:t xml:space="preserve"> we declare the addresses of the slave devices connected on the bus. Then we put them in an array which we will use later to perform the requests to all the slaves. If you add another slave on the bus you can just add a name and give it an </w:t>
      </w:r>
      <w:r w:rsidRPr="001C68CB">
        <w:t>address,</w:t>
      </w:r>
      <w:r w:rsidR="00DE7093" w:rsidRPr="001C68CB">
        <w:t xml:space="preserve"> then add it in the array. In C code u can get the size of an array in bytes using sizeoff(array), but to get the number of elements you divide this by the size of a single element. That’s why we make use of the division in the part to get the number of slaves.</w:t>
      </w:r>
      <w:r w:rsidR="000B38C9" w:rsidRPr="001C68CB">
        <w:t xml:space="preserve"> </w:t>
      </w:r>
    </w:p>
    <w:p w14:paraId="5DDB02B5" w14:textId="77777777" w:rsidR="000D7D14" w:rsidRPr="001C68CB" w:rsidRDefault="000D7D14" w:rsidP="00521958">
      <w:pPr>
        <w:spacing w:after="0"/>
      </w:pPr>
    </w:p>
    <w:p w14:paraId="4A0A3D7D" w14:textId="4BE84F51" w:rsidR="000D7D14" w:rsidRPr="001C68CB" w:rsidRDefault="00DE7093" w:rsidP="00521958">
      <w:pPr>
        <w:spacing w:after="0"/>
      </w:pPr>
      <w:r w:rsidRPr="001C68CB">
        <w:t xml:space="preserve">In the last declaration </w:t>
      </w:r>
      <w:r w:rsidR="001C68CB" w:rsidRPr="001C68CB">
        <w:t>part,</w:t>
      </w:r>
      <w:r w:rsidRPr="001C68CB">
        <w:t xml:space="preserve"> we set the variables where we will store our data that we received from the slaves. We choose volatile as an extra keyword because the value of these variables can be changed beyond the scope of this declaration.</w:t>
      </w:r>
      <w:r w:rsidR="000B38C9" w:rsidRPr="001C68CB">
        <w:t xml:space="preserve"> </w:t>
      </w:r>
    </w:p>
    <w:p w14:paraId="5C21D381" w14:textId="77777777" w:rsidR="000D7D14" w:rsidRPr="001C68CB" w:rsidRDefault="000D7D14" w:rsidP="00521958">
      <w:pPr>
        <w:spacing w:after="0"/>
      </w:pPr>
    </w:p>
    <w:p w14:paraId="1E1F8946" w14:textId="6F47A8B9" w:rsidR="00521958" w:rsidRPr="001C68CB" w:rsidRDefault="00DE7093" w:rsidP="00521958">
      <w:pPr>
        <w:spacing w:after="0"/>
      </w:pPr>
      <w:r w:rsidRPr="001C68CB">
        <w:t xml:space="preserve">After the declaration part we prepare the Arduino to run the rest of its program. This part will only run once.  First the </w:t>
      </w:r>
      <w:r w:rsidR="001C68CB" w:rsidRPr="001C68CB">
        <w:t>led pin</w:t>
      </w:r>
      <w:r w:rsidRPr="001C68CB">
        <w:t xml:space="preserve"> is initiated as an output pin. </w:t>
      </w:r>
      <w:r w:rsidR="001C68CB" w:rsidRPr="001C68CB">
        <w:t>Secondly,</w:t>
      </w:r>
      <w:r w:rsidRPr="001C68CB">
        <w:t xml:space="preserve"> we use the command Wire.begin() to join the I²C bus and finally we initiate the Serial interface and set the baud rate at 9600.</w:t>
      </w:r>
    </w:p>
    <w:p w14:paraId="4EC5CF21" w14:textId="77777777" w:rsidR="00521958" w:rsidRPr="001C68CB" w:rsidRDefault="00521958" w:rsidP="00521958">
      <w:pPr>
        <w:spacing w:after="0"/>
      </w:pPr>
    </w:p>
    <w:p w14:paraId="2A63889F" w14:textId="3CD3AAC0" w:rsidR="00DE7093" w:rsidRPr="001C68CB" w:rsidRDefault="00521958" w:rsidP="00DE7093">
      <w:r w:rsidRPr="001C68CB">
        <w:rPr>
          <w:noProof/>
        </w:rPr>
        <w:drawing>
          <wp:inline distT="0" distB="0" distL="0" distR="0" wp14:anchorId="1F4A68EF" wp14:editId="08C5D2E9">
            <wp:extent cx="5443268" cy="2832016"/>
            <wp:effectExtent l="0" t="0" r="5080" b="6985"/>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458" cy="2835757"/>
                    </a:xfrm>
                    <a:prstGeom prst="rect">
                      <a:avLst/>
                    </a:prstGeom>
                    <a:noFill/>
                    <a:ln>
                      <a:noFill/>
                    </a:ln>
                  </pic:spPr>
                </pic:pic>
              </a:graphicData>
            </a:graphic>
          </wp:inline>
        </w:drawing>
      </w:r>
      <w:r w:rsidR="00DE7093" w:rsidRPr="001C68CB">
        <w:br w:type="page"/>
      </w:r>
    </w:p>
    <w:p w14:paraId="477D039E" w14:textId="67A1292F" w:rsidR="00DE7093" w:rsidRPr="001C68CB" w:rsidRDefault="00DE7093" w:rsidP="00DE7093">
      <w:pPr>
        <w:spacing w:after="0"/>
      </w:pPr>
    </w:p>
    <w:p w14:paraId="2200A5A8" w14:textId="77777777" w:rsidR="00DE7093" w:rsidRPr="001C68CB" w:rsidRDefault="00DE7093" w:rsidP="00DE7093">
      <w:pPr>
        <w:spacing w:after="0"/>
      </w:pPr>
    </w:p>
    <w:p w14:paraId="0DDFEF08" w14:textId="346FD7AE" w:rsidR="00DE7093" w:rsidRPr="001C68CB" w:rsidRDefault="001C68CB" w:rsidP="00DE7093">
      <w:pPr>
        <w:spacing w:after="0"/>
      </w:pPr>
      <w:r w:rsidRPr="001C68CB">
        <w:t>Next,</w:t>
      </w:r>
      <w:r w:rsidR="00DE7093" w:rsidRPr="001C68CB">
        <w:t xml:space="preserve"> we write the main program that will be repeated constantly. We use a for loop that will repeat for the </w:t>
      </w:r>
      <w:r w:rsidRPr="001C68CB">
        <w:t>number</w:t>
      </w:r>
      <w:r w:rsidR="00DE7093" w:rsidRPr="001C68CB">
        <w:t xml:space="preserve"> of slaves that or connected on the bus. In the beginning we declare some variables that are necessary to synchronize the bus. This synchronization is necessary if we want to read the data from the bus at the correct time.</w:t>
      </w:r>
    </w:p>
    <w:p w14:paraId="62E1C6F1" w14:textId="3436158A" w:rsidR="00DE7093" w:rsidRPr="001C68CB" w:rsidRDefault="00521958" w:rsidP="00DE7093">
      <w:pPr>
        <w:spacing w:after="0"/>
      </w:pPr>
      <w:r w:rsidRPr="001C68CB">
        <w:rPr>
          <w:noProof/>
        </w:rPr>
        <w:drawing>
          <wp:inline distT="0" distB="0" distL="0" distR="0" wp14:anchorId="19E52D52" wp14:editId="6BF7BC62">
            <wp:extent cx="5652135" cy="2099310"/>
            <wp:effectExtent l="0" t="0" r="5715" b="0"/>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135" cy="2099310"/>
                    </a:xfrm>
                    <a:prstGeom prst="rect">
                      <a:avLst/>
                    </a:prstGeom>
                    <a:noFill/>
                    <a:ln>
                      <a:noFill/>
                    </a:ln>
                  </pic:spPr>
                </pic:pic>
              </a:graphicData>
            </a:graphic>
          </wp:inline>
        </w:drawing>
      </w:r>
    </w:p>
    <w:p w14:paraId="50D35307" w14:textId="3FD6C28D" w:rsidR="00DE7093" w:rsidRPr="001C68CB" w:rsidRDefault="00DE7093" w:rsidP="00DE7093">
      <w:pPr>
        <w:spacing w:after="0"/>
      </w:pPr>
    </w:p>
    <w:p w14:paraId="56251F37" w14:textId="77777777" w:rsidR="00DE7093" w:rsidRPr="001C68CB" w:rsidRDefault="00DE7093" w:rsidP="00DE7093">
      <w:pPr>
        <w:spacing w:after="0"/>
      </w:pPr>
    </w:p>
    <w:p w14:paraId="692B5B7E" w14:textId="792AE396" w:rsidR="00DE7093" w:rsidRPr="001C68CB" w:rsidRDefault="00DE7093" w:rsidP="00DE7093">
      <w:pPr>
        <w:spacing w:after="0"/>
      </w:pPr>
      <w:r w:rsidRPr="001C68CB">
        <w:t xml:space="preserve">After the synchronization we start with a request for data from our first slave. In the Wire.requestFrom() function we enter the address of the slave, the number of bytes we expect to receive and that he should release the data line once he has </w:t>
      </w:r>
      <w:r w:rsidR="001C68CB" w:rsidRPr="001C68CB">
        <w:t>sent</w:t>
      </w:r>
      <w:r w:rsidRPr="001C68CB">
        <w:t xml:space="preserve"> his data, this is done by putting a Boolean of true as final parameter. We want to read the 4 bytes that is send by the slave. If we add a sensor to the </w:t>
      </w:r>
      <w:r w:rsidR="001C68CB" w:rsidRPr="001C68CB">
        <w:t>slave,</w:t>
      </w:r>
      <w:r w:rsidRPr="001C68CB">
        <w:t xml:space="preserve"> we </w:t>
      </w:r>
      <w:r w:rsidR="009C5119" w:rsidRPr="001C68CB">
        <w:t>must</w:t>
      </w:r>
      <w:r w:rsidRPr="001C68CB">
        <w:t xml:space="preserve"> change this parameter to 6 or more depending on how many values we want to send from the slave.</w:t>
      </w:r>
    </w:p>
    <w:p w14:paraId="3F61DACC" w14:textId="1D2C60C2" w:rsidR="00DE7093" w:rsidRPr="001C68CB" w:rsidRDefault="00DE7093" w:rsidP="00DE7093">
      <w:pPr>
        <w:spacing w:after="0"/>
      </w:pPr>
    </w:p>
    <w:p w14:paraId="28139EC6" w14:textId="42D952D1" w:rsidR="00DE7093" w:rsidRPr="001C68CB" w:rsidRDefault="001C68CB" w:rsidP="00DE7093">
      <w:pPr>
        <w:spacing w:after="0"/>
      </w:pPr>
      <w:r w:rsidRPr="001C68CB">
        <w:t>Next,</w:t>
      </w:r>
      <w:r w:rsidR="00DE7093" w:rsidRPr="001C68CB">
        <w:t xml:space="preserve"> we wait for a response of the slave, if the slave is on the </w:t>
      </w:r>
      <w:r w:rsidRPr="001C68CB">
        <w:t>bus,</w:t>
      </w:r>
      <w:r w:rsidR="00DE7093" w:rsidRPr="001C68CB">
        <w:t xml:space="preserve"> we enter our if-statement. Each Wire.read() function reads out 1 byte that is send by the slave. Each byte that is send represents a number. The first byte </w:t>
      </w:r>
      <w:r w:rsidRPr="001C68CB">
        <w:t>represents</w:t>
      </w:r>
      <w:r w:rsidR="00DE7093" w:rsidRPr="001C68CB">
        <w:t xml:space="preserve"> the humidity the third byte represent the temperature. For some reason the second and fourth byte return zero and contain none of the data that is transmitted. But we need to read out these bytes since Wire.read() reads out the bytes in numerical order. I couldn’t find a way to just send two bytes containing the 2 values.</w:t>
      </w:r>
      <w:r w:rsidR="00F5158C" w:rsidRPr="001C68CB">
        <w:t xml:space="preserve"> With I²C the first byte that is being send contains the address of the destination. This could be the reason why de bytes appear on other positions then intended and why it is not possible to send just 2 bytes.</w:t>
      </w:r>
    </w:p>
    <w:p w14:paraId="13BEE388" w14:textId="77777777" w:rsidR="00DE7093" w:rsidRPr="001C68CB" w:rsidRDefault="00DE7093" w:rsidP="00DE7093">
      <w:pPr>
        <w:spacing w:after="0"/>
      </w:pPr>
    </w:p>
    <w:p w14:paraId="1D2B8477" w14:textId="7F2D6E6F" w:rsidR="00DE7093" w:rsidRPr="001C68CB" w:rsidRDefault="001C68CB" w:rsidP="00DE7093">
      <w:pPr>
        <w:spacing w:after="0"/>
      </w:pPr>
      <w:r w:rsidRPr="001C68CB">
        <w:t>Next,</w:t>
      </w:r>
      <w:r w:rsidR="00DE7093" w:rsidRPr="001C68CB">
        <w:t xml:space="preserve"> we create a string that holds both values separated by a comma. When we receive the last value there should no comma be placed after. </w:t>
      </w:r>
      <w:r w:rsidR="00521958" w:rsidRPr="001C68CB">
        <w:rPr>
          <w:noProof/>
        </w:rPr>
        <w:drawing>
          <wp:inline distT="0" distB="0" distL="0" distR="0" wp14:anchorId="6E17A5FD" wp14:editId="4FB94C19">
            <wp:extent cx="5652135" cy="1818640"/>
            <wp:effectExtent l="0" t="0" r="5715"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135" cy="1818640"/>
                    </a:xfrm>
                    <a:prstGeom prst="rect">
                      <a:avLst/>
                    </a:prstGeom>
                    <a:noFill/>
                    <a:ln>
                      <a:noFill/>
                    </a:ln>
                  </pic:spPr>
                </pic:pic>
              </a:graphicData>
            </a:graphic>
          </wp:inline>
        </w:drawing>
      </w:r>
    </w:p>
    <w:p w14:paraId="29859B94" w14:textId="44AA662D" w:rsidR="00DE7093" w:rsidRPr="001C68CB" w:rsidRDefault="00DE7093" w:rsidP="00DE7093">
      <w:r w:rsidRPr="001C68CB">
        <w:br w:type="page"/>
      </w:r>
    </w:p>
    <w:p w14:paraId="05058300" w14:textId="01545749" w:rsidR="00521958" w:rsidRPr="001C68CB" w:rsidRDefault="00DE7093" w:rsidP="00DE7093">
      <w:pPr>
        <w:rPr>
          <w:noProof/>
        </w:rPr>
      </w:pPr>
      <w:r w:rsidRPr="001C68CB">
        <w:lastRenderedPageBreak/>
        <w:t xml:space="preserve">If the device is not available, f.e. the wires are disconnected, we will put zero’s in the variables. The rest of the program is the same as in the if-statement. Because we still fill the values of the </w:t>
      </w:r>
      <w:r w:rsidR="001C68CB" w:rsidRPr="001C68CB">
        <w:t>variables,</w:t>
      </w:r>
      <w:r w:rsidRPr="001C68CB">
        <w:t xml:space="preserve"> we can check which of the slaves is disconnected. By printing it out via the serial command the pi will also receive these values since he is connected via the serial interface. This code is performed for each slave.</w:t>
      </w:r>
      <w:r w:rsidR="00521958" w:rsidRPr="001C68CB">
        <w:rPr>
          <w:noProof/>
        </w:rPr>
        <w:t xml:space="preserve"> </w:t>
      </w:r>
    </w:p>
    <w:p w14:paraId="05AE4826" w14:textId="4162C3FC" w:rsidR="00DE7093" w:rsidRPr="001C68CB" w:rsidRDefault="00521958" w:rsidP="00DE7093">
      <w:r w:rsidRPr="001C68CB">
        <w:rPr>
          <w:noProof/>
        </w:rPr>
        <w:drawing>
          <wp:inline distT="0" distB="0" distL="0" distR="0" wp14:anchorId="2CA58934" wp14:editId="66AE2232">
            <wp:extent cx="5652135" cy="1946275"/>
            <wp:effectExtent l="0" t="0" r="5715" b="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135" cy="1946275"/>
                    </a:xfrm>
                    <a:prstGeom prst="rect">
                      <a:avLst/>
                    </a:prstGeom>
                    <a:noFill/>
                    <a:ln>
                      <a:noFill/>
                    </a:ln>
                  </pic:spPr>
                </pic:pic>
              </a:graphicData>
            </a:graphic>
          </wp:inline>
        </w:drawing>
      </w:r>
    </w:p>
    <w:p w14:paraId="0A1282F2" w14:textId="77777777" w:rsidR="00DE7093" w:rsidRPr="001C68CB" w:rsidRDefault="00DE7093" w:rsidP="00DE7093">
      <w:r w:rsidRPr="001C68CB">
        <w:t>In the example we can see that the wires of the first slave have been disconnected. For some reason the temperature of the second slave also returns zero, probably because the bus picks up a wrong signal from the disconnected slave, given it some sort of synchronization problem.</w:t>
      </w:r>
    </w:p>
    <w:p w14:paraId="033626AE" w14:textId="676F8C6A" w:rsidR="00DE7093" w:rsidRPr="001C68CB" w:rsidRDefault="00DE7093" w:rsidP="00DE7093">
      <w:r w:rsidRPr="001C68CB">
        <w:rPr>
          <w:noProof/>
        </w:rPr>
        <w:drawing>
          <wp:inline distT="0" distB="0" distL="0" distR="0" wp14:anchorId="18440608" wp14:editId="6C14723D">
            <wp:extent cx="4856480" cy="1276985"/>
            <wp:effectExtent l="0" t="0" r="1270"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6480" cy="1276985"/>
                    </a:xfrm>
                    <a:prstGeom prst="rect">
                      <a:avLst/>
                    </a:prstGeom>
                    <a:noFill/>
                    <a:ln>
                      <a:noFill/>
                    </a:ln>
                  </pic:spPr>
                </pic:pic>
              </a:graphicData>
            </a:graphic>
          </wp:inline>
        </w:drawing>
      </w:r>
      <w:r w:rsidRPr="001C68CB">
        <w:br w:type="page"/>
      </w:r>
    </w:p>
    <w:p w14:paraId="4F768D7E" w14:textId="77777777" w:rsidR="00DE7093" w:rsidRPr="001C68CB" w:rsidRDefault="00DE7093" w:rsidP="00DE7093"/>
    <w:p w14:paraId="121F0208" w14:textId="7A0BEDB0" w:rsidR="00DE7093" w:rsidRPr="001C68CB" w:rsidRDefault="00DE7093" w:rsidP="000B38C9">
      <w:pPr>
        <w:pStyle w:val="Kop4"/>
      </w:pPr>
      <w:r w:rsidRPr="001C68CB">
        <w:t xml:space="preserve"> </w:t>
      </w:r>
      <w:bookmarkStart w:id="11" w:name="_Toc9492940"/>
      <w:r w:rsidR="000B38C9" w:rsidRPr="001C68CB">
        <w:t>Full master code</w:t>
      </w:r>
      <w:bookmarkEnd w:id="11"/>
    </w:p>
    <w:p w14:paraId="4A9D9C8F" w14:textId="77777777" w:rsidR="00DE7093" w:rsidRPr="001C68CB" w:rsidRDefault="00DE7093" w:rsidP="00DE7093">
      <w:pPr>
        <w:spacing w:after="0"/>
      </w:pPr>
    </w:p>
    <w:p w14:paraId="1B8C07DF" w14:textId="77777777" w:rsidR="00DE7093" w:rsidRPr="001C68CB" w:rsidRDefault="00DE7093" w:rsidP="00DE7093">
      <w:pPr>
        <w:spacing w:after="0"/>
      </w:pPr>
      <w:r w:rsidRPr="001C68CB">
        <w:t>#include &lt;Wire.h&gt;</w:t>
      </w:r>
    </w:p>
    <w:p w14:paraId="6616BB65" w14:textId="77777777" w:rsidR="00DE7093" w:rsidRPr="001C68CB" w:rsidRDefault="00DE7093" w:rsidP="00DE7093">
      <w:pPr>
        <w:spacing w:after="0"/>
      </w:pPr>
    </w:p>
    <w:p w14:paraId="111FF32D" w14:textId="77777777" w:rsidR="00DE7093" w:rsidRPr="001C68CB" w:rsidRDefault="00DE7093" w:rsidP="00DE7093">
      <w:pPr>
        <w:spacing w:after="0"/>
      </w:pPr>
      <w:r w:rsidRPr="001C68CB">
        <w:t>// Constants:-</w:t>
      </w:r>
    </w:p>
    <w:p w14:paraId="11C0C4E4" w14:textId="77777777" w:rsidR="00DE7093" w:rsidRPr="001C68CB" w:rsidRDefault="00DE7093" w:rsidP="00DE7093">
      <w:pPr>
        <w:spacing w:after="0"/>
      </w:pPr>
      <w:r w:rsidRPr="001C68CB">
        <w:t>const byte ledPin = 13;</w:t>
      </w:r>
    </w:p>
    <w:p w14:paraId="2B4E1381" w14:textId="77777777" w:rsidR="00DE7093" w:rsidRPr="001C68CB" w:rsidRDefault="00DE7093" w:rsidP="00DE7093">
      <w:pPr>
        <w:spacing w:after="0"/>
      </w:pPr>
    </w:p>
    <w:p w14:paraId="6D4F09F0" w14:textId="77777777" w:rsidR="00DE7093" w:rsidRPr="001C68CB" w:rsidRDefault="00DE7093" w:rsidP="00DE7093">
      <w:pPr>
        <w:spacing w:after="0"/>
      </w:pPr>
      <w:r w:rsidRPr="001C68CB">
        <w:t>#define SLAVE_ADDRESS 1</w:t>
      </w:r>
    </w:p>
    <w:p w14:paraId="0C3D205F" w14:textId="77777777" w:rsidR="00DE7093" w:rsidRPr="001C68CB" w:rsidRDefault="00DE7093" w:rsidP="00DE7093">
      <w:pPr>
        <w:spacing w:after="0"/>
      </w:pPr>
      <w:r w:rsidRPr="001C68CB">
        <w:t>#define SLAVE_ADDRESS_2 2</w:t>
      </w:r>
    </w:p>
    <w:p w14:paraId="200F8A72" w14:textId="77777777" w:rsidR="00DE7093" w:rsidRPr="001C68CB" w:rsidRDefault="00DE7093" w:rsidP="00DE7093">
      <w:pPr>
        <w:spacing w:after="0"/>
      </w:pPr>
      <w:r w:rsidRPr="001C68CB">
        <w:t>#define SLAVE_ADDRESS_3 3</w:t>
      </w:r>
    </w:p>
    <w:p w14:paraId="0F3EF828" w14:textId="77777777" w:rsidR="00DE7093" w:rsidRPr="001C68CB" w:rsidRDefault="00DE7093" w:rsidP="00DE7093">
      <w:pPr>
        <w:spacing w:after="0"/>
      </w:pPr>
    </w:p>
    <w:p w14:paraId="7DC2C79B" w14:textId="77777777" w:rsidR="00DE7093" w:rsidRPr="001C68CB" w:rsidRDefault="00DE7093" w:rsidP="00DE7093">
      <w:pPr>
        <w:spacing w:after="0"/>
      </w:pPr>
      <w:r w:rsidRPr="001C68CB">
        <w:t>int SLAVES[] = {SLAVE_ADDRESS,SLAVE_ADDRESS_2,SLAVE_ADDRESS_3};</w:t>
      </w:r>
    </w:p>
    <w:p w14:paraId="3470848A" w14:textId="77777777" w:rsidR="00DE7093" w:rsidRPr="001C68CB" w:rsidRDefault="00DE7093" w:rsidP="00DE7093">
      <w:pPr>
        <w:spacing w:after="0"/>
      </w:pPr>
      <w:r w:rsidRPr="001C68CB">
        <w:t>int numberSlaves = sizeof(SLAVES)/sizeof(int);</w:t>
      </w:r>
    </w:p>
    <w:p w14:paraId="5B996617" w14:textId="77777777" w:rsidR="00DE7093" w:rsidRPr="001C68CB" w:rsidRDefault="00DE7093" w:rsidP="00DE7093">
      <w:pPr>
        <w:spacing w:after="0"/>
      </w:pPr>
    </w:p>
    <w:p w14:paraId="26EE76E5" w14:textId="77777777" w:rsidR="00DE7093" w:rsidRPr="001C68CB" w:rsidRDefault="00DE7093" w:rsidP="00DE7093">
      <w:pPr>
        <w:spacing w:after="0"/>
      </w:pPr>
    </w:p>
    <w:p w14:paraId="2553F04E" w14:textId="77777777" w:rsidR="00DE7093" w:rsidRPr="001C68CB" w:rsidRDefault="00DE7093" w:rsidP="00DE7093">
      <w:pPr>
        <w:spacing w:after="0"/>
      </w:pPr>
      <w:r w:rsidRPr="001C68CB">
        <w:t>volatile int hum_a; volatile int hum_b; volatile int hum;</w:t>
      </w:r>
    </w:p>
    <w:p w14:paraId="2036B442" w14:textId="77777777" w:rsidR="00DE7093" w:rsidRPr="001C68CB" w:rsidRDefault="00DE7093" w:rsidP="00DE7093">
      <w:pPr>
        <w:spacing w:after="0"/>
      </w:pPr>
      <w:r w:rsidRPr="001C68CB">
        <w:t>volatile int tem_a; volatile int tem_b; volatile int tem;</w:t>
      </w:r>
    </w:p>
    <w:p w14:paraId="6DAE0C3C" w14:textId="77777777" w:rsidR="00DE7093" w:rsidRPr="001C68CB" w:rsidRDefault="00DE7093" w:rsidP="00DE7093">
      <w:pPr>
        <w:spacing w:after="0"/>
      </w:pPr>
      <w:r w:rsidRPr="001C68CB">
        <w:t>String toprint="";</w:t>
      </w:r>
    </w:p>
    <w:p w14:paraId="491845D8" w14:textId="77777777" w:rsidR="00DE7093" w:rsidRPr="001C68CB" w:rsidRDefault="00DE7093" w:rsidP="00DE7093">
      <w:pPr>
        <w:spacing w:after="0"/>
      </w:pPr>
      <w:r w:rsidRPr="001C68CB">
        <w:t>void setup()</w:t>
      </w:r>
    </w:p>
    <w:p w14:paraId="433C469C" w14:textId="77777777" w:rsidR="00DE7093" w:rsidRPr="001C68CB" w:rsidRDefault="00DE7093" w:rsidP="00DE7093">
      <w:pPr>
        <w:spacing w:after="0"/>
      </w:pPr>
      <w:r w:rsidRPr="001C68CB">
        <w:t>{</w:t>
      </w:r>
    </w:p>
    <w:p w14:paraId="7A6DB206" w14:textId="77777777" w:rsidR="00DE7093" w:rsidRPr="001C68CB" w:rsidRDefault="00DE7093" w:rsidP="00DE7093">
      <w:pPr>
        <w:spacing w:after="0"/>
      </w:pPr>
      <w:r w:rsidRPr="001C68CB">
        <w:t xml:space="preserve">  pinMode(ledPin, OUTPUT);</w:t>
      </w:r>
    </w:p>
    <w:p w14:paraId="5D538AD6" w14:textId="77777777" w:rsidR="00DE7093" w:rsidRPr="001C68CB" w:rsidRDefault="00DE7093" w:rsidP="00DE7093">
      <w:pPr>
        <w:spacing w:after="0"/>
      </w:pPr>
      <w:r w:rsidRPr="001C68CB">
        <w:t xml:space="preserve">  Wire.begin();        // join i2c bus (address optional for master)</w:t>
      </w:r>
    </w:p>
    <w:p w14:paraId="69021AEB" w14:textId="77777777" w:rsidR="00DE7093" w:rsidRPr="001C68CB" w:rsidRDefault="00DE7093" w:rsidP="00DE7093">
      <w:pPr>
        <w:spacing w:after="0"/>
      </w:pPr>
      <w:r w:rsidRPr="001C68CB">
        <w:t xml:space="preserve">  Serial.begin(9600);  // start serial for output</w:t>
      </w:r>
    </w:p>
    <w:p w14:paraId="10CF87C9" w14:textId="77777777" w:rsidR="00DE7093" w:rsidRPr="001C68CB" w:rsidRDefault="00DE7093" w:rsidP="00DE7093">
      <w:pPr>
        <w:spacing w:after="0"/>
      </w:pPr>
      <w:r w:rsidRPr="001C68CB">
        <w:t>}</w:t>
      </w:r>
    </w:p>
    <w:p w14:paraId="0498D867" w14:textId="77777777" w:rsidR="00DE7093" w:rsidRPr="001C68CB" w:rsidRDefault="00DE7093" w:rsidP="00DE7093">
      <w:pPr>
        <w:spacing w:after="0"/>
      </w:pPr>
    </w:p>
    <w:p w14:paraId="76B2AB9A" w14:textId="77777777" w:rsidR="00DE7093" w:rsidRPr="001C68CB" w:rsidRDefault="00DE7093" w:rsidP="00DE7093">
      <w:pPr>
        <w:spacing w:after="0"/>
      </w:pPr>
      <w:r w:rsidRPr="001C68CB">
        <w:t>void loop()</w:t>
      </w:r>
    </w:p>
    <w:p w14:paraId="3F6E1806" w14:textId="77777777" w:rsidR="00DE7093" w:rsidRPr="001C68CB" w:rsidRDefault="00DE7093" w:rsidP="00DE7093">
      <w:pPr>
        <w:spacing w:after="0"/>
      </w:pPr>
      <w:r w:rsidRPr="001C68CB">
        <w:t>{</w:t>
      </w:r>
    </w:p>
    <w:p w14:paraId="7D9C795D" w14:textId="77777777" w:rsidR="00DE7093" w:rsidRPr="001C68CB" w:rsidRDefault="00DE7093" w:rsidP="00DE7093">
      <w:pPr>
        <w:spacing w:after="0"/>
      </w:pPr>
      <w:r w:rsidRPr="001C68CB">
        <w:t>for(int i = 0; i&lt; numberSlaves; i++){</w:t>
      </w:r>
    </w:p>
    <w:p w14:paraId="76E8E728" w14:textId="77777777" w:rsidR="00DE7093" w:rsidRPr="001C68CB" w:rsidRDefault="00DE7093" w:rsidP="00DE7093">
      <w:pPr>
        <w:spacing w:after="0"/>
      </w:pPr>
      <w:r w:rsidRPr="001C68CB">
        <w:t xml:space="preserve">  static unsigned long prevMillis = 0;</w:t>
      </w:r>
    </w:p>
    <w:p w14:paraId="5FF8EBD4" w14:textId="77777777" w:rsidR="00DE7093" w:rsidRPr="001C68CB" w:rsidRDefault="00DE7093" w:rsidP="00DE7093">
      <w:pPr>
        <w:spacing w:after="0"/>
      </w:pPr>
      <w:r w:rsidRPr="001C68CB">
        <w:t xml:space="preserve">  static bool ledPinState = 0;</w:t>
      </w:r>
    </w:p>
    <w:p w14:paraId="6B7C1F6C" w14:textId="77777777" w:rsidR="00DE7093" w:rsidRPr="001C68CB" w:rsidRDefault="00DE7093" w:rsidP="00DE7093">
      <w:pPr>
        <w:spacing w:after="0"/>
      </w:pPr>
    </w:p>
    <w:p w14:paraId="13CE524C" w14:textId="77777777" w:rsidR="00DE7093" w:rsidRPr="001C68CB" w:rsidRDefault="00DE7093" w:rsidP="00DE7093">
      <w:pPr>
        <w:spacing w:after="0"/>
      </w:pPr>
      <w:r w:rsidRPr="001C68CB">
        <w:t xml:space="preserve">  unsigned long currentMillis = millis();         // Get the current time.</w:t>
      </w:r>
    </w:p>
    <w:p w14:paraId="6D37DBFD" w14:textId="77777777" w:rsidR="00DE7093" w:rsidRPr="001C68CB" w:rsidRDefault="00DE7093" w:rsidP="00DE7093">
      <w:pPr>
        <w:spacing w:after="0"/>
      </w:pPr>
      <w:r w:rsidRPr="001C68CB">
        <w:t xml:space="preserve">  </w:t>
      </w:r>
    </w:p>
    <w:p w14:paraId="12FF6376" w14:textId="77777777" w:rsidR="00DE7093" w:rsidRPr="001C68CB" w:rsidRDefault="00DE7093" w:rsidP="00DE7093">
      <w:pPr>
        <w:spacing w:after="0"/>
      </w:pPr>
      <w:r w:rsidRPr="001C68CB">
        <w:t xml:space="preserve">  if (currentMillis - prevMillis &gt;= 1000)         // I2C updates once per second</w:t>
      </w:r>
    </w:p>
    <w:p w14:paraId="6A9764BB" w14:textId="77777777" w:rsidR="00DE7093" w:rsidRPr="001C68CB" w:rsidRDefault="00DE7093" w:rsidP="00DE7093">
      <w:pPr>
        <w:spacing w:after="0"/>
      </w:pPr>
      <w:r w:rsidRPr="001C68CB">
        <w:t xml:space="preserve">  {</w:t>
      </w:r>
    </w:p>
    <w:p w14:paraId="4D0042FC" w14:textId="77777777" w:rsidR="00DE7093" w:rsidRPr="001C68CB" w:rsidRDefault="00DE7093" w:rsidP="00DE7093">
      <w:pPr>
        <w:spacing w:after="0"/>
      </w:pPr>
      <w:r w:rsidRPr="001C68CB">
        <w:t xml:space="preserve">    prevMillis = currentMillis;                 // Record the current time.</w:t>
      </w:r>
    </w:p>
    <w:p w14:paraId="1E168A5A" w14:textId="77777777" w:rsidR="00DE7093" w:rsidRPr="001C68CB" w:rsidRDefault="00DE7093" w:rsidP="00DE7093">
      <w:pPr>
        <w:spacing w:after="0"/>
      </w:pPr>
      <w:r w:rsidRPr="001C68CB">
        <w:t xml:space="preserve">    ledPinState ^= 1;                           // Toggle the LED</w:t>
      </w:r>
    </w:p>
    <w:p w14:paraId="61C65923" w14:textId="77777777" w:rsidR="00DE7093" w:rsidRPr="001C68CB" w:rsidRDefault="00DE7093" w:rsidP="00DE7093">
      <w:pPr>
        <w:spacing w:after="0"/>
      </w:pPr>
      <w:r w:rsidRPr="001C68CB">
        <w:t xml:space="preserve">    digitalWrite(ledPin, ledPinState);          //   "     "   "</w:t>
      </w:r>
    </w:p>
    <w:p w14:paraId="115687A2" w14:textId="77777777" w:rsidR="00DE7093" w:rsidRPr="001C68CB" w:rsidRDefault="00DE7093" w:rsidP="00DE7093">
      <w:pPr>
        <w:spacing w:after="0"/>
      </w:pPr>
      <w:r w:rsidRPr="001C68CB">
        <w:t xml:space="preserve">    Wire.requestFrom(SLAVES[i], 4, true);         // Request 4 bytes from the slave device.</w:t>
      </w:r>
    </w:p>
    <w:p w14:paraId="3F9E0541" w14:textId="77777777" w:rsidR="00DE7093" w:rsidRPr="001C68CB" w:rsidRDefault="00DE7093" w:rsidP="00DE7093">
      <w:pPr>
        <w:spacing w:after="0"/>
      </w:pPr>
      <w:r w:rsidRPr="001C68CB">
        <w:t xml:space="preserve">  }</w:t>
      </w:r>
    </w:p>
    <w:p w14:paraId="2C3C5951" w14:textId="77777777" w:rsidR="00DE7093" w:rsidRPr="001C68CB" w:rsidRDefault="00DE7093" w:rsidP="00DE7093">
      <w:r w:rsidRPr="001C68CB">
        <w:br w:type="page"/>
      </w:r>
    </w:p>
    <w:p w14:paraId="223B55F0" w14:textId="77777777" w:rsidR="00DE7093" w:rsidRPr="001C68CB" w:rsidRDefault="00DE7093" w:rsidP="00DE7093">
      <w:pPr>
        <w:spacing w:after="0"/>
      </w:pPr>
    </w:p>
    <w:p w14:paraId="595CA609" w14:textId="77777777" w:rsidR="00DE7093" w:rsidRPr="001C68CB" w:rsidRDefault="00DE7093" w:rsidP="00DE7093">
      <w:pPr>
        <w:spacing w:after="0"/>
      </w:pPr>
      <w:r w:rsidRPr="001C68CB">
        <w:t xml:space="preserve">    Wire.requestFrom(SLAVES[i], 4, true);</w:t>
      </w:r>
    </w:p>
    <w:p w14:paraId="525A9CE8" w14:textId="77777777" w:rsidR="00DE7093" w:rsidRPr="001C68CB" w:rsidRDefault="00DE7093" w:rsidP="00DE7093">
      <w:pPr>
        <w:spacing w:after="0"/>
      </w:pPr>
      <w:r w:rsidRPr="001C68CB">
        <w:t xml:space="preserve">    if (Wire.available())</w:t>
      </w:r>
    </w:p>
    <w:p w14:paraId="794250DC" w14:textId="77777777" w:rsidR="00DE7093" w:rsidRPr="001C68CB" w:rsidRDefault="00DE7093" w:rsidP="00DE7093">
      <w:pPr>
        <w:spacing w:after="0"/>
      </w:pPr>
      <w:r w:rsidRPr="001C68CB">
        <w:t xml:space="preserve">    {</w:t>
      </w:r>
    </w:p>
    <w:p w14:paraId="00250D4C" w14:textId="77777777" w:rsidR="00DE7093" w:rsidRPr="001C68CB" w:rsidRDefault="00DE7093" w:rsidP="00DE7093">
      <w:pPr>
        <w:spacing w:after="0"/>
      </w:pPr>
      <w:r w:rsidRPr="001C68CB">
        <w:t xml:space="preserve">      hum = Wire.read(); hum_b = Wire.read();</w:t>
      </w:r>
    </w:p>
    <w:p w14:paraId="287BDC60" w14:textId="77777777" w:rsidR="00DE7093" w:rsidRPr="001C68CB" w:rsidRDefault="00DE7093" w:rsidP="00DE7093">
      <w:pPr>
        <w:spacing w:after="0"/>
      </w:pPr>
    </w:p>
    <w:p w14:paraId="32C21875" w14:textId="77777777" w:rsidR="00DE7093" w:rsidRPr="001C68CB" w:rsidRDefault="00DE7093" w:rsidP="00DE7093">
      <w:pPr>
        <w:spacing w:after="0"/>
      </w:pPr>
      <w:r w:rsidRPr="001C68CB">
        <w:t xml:space="preserve">      tem = Wire.read(); tem_b = Wire.read();</w:t>
      </w:r>
    </w:p>
    <w:p w14:paraId="5B31109A" w14:textId="77777777" w:rsidR="00DE7093" w:rsidRPr="001C68CB" w:rsidRDefault="00DE7093" w:rsidP="00DE7093">
      <w:pPr>
        <w:spacing w:after="0"/>
      </w:pPr>
    </w:p>
    <w:p w14:paraId="0456C475" w14:textId="77777777" w:rsidR="00DE7093" w:rsidRPr="001C68CB" w:rsidRDefault="00DE7093" w:rsidP="00DE7093">
      <w:pPr>
        <w:spacing w:after="0"/>
      </w:pPr>
      <w:r w:rsidRPr="001C68CB">
        <w:t xml:space="preserve">      toprint += hum;</w:t>
      </w:r>
    </w:p>
    <w:p w14:paraId="0FBB6E2F" w14:textId="77777777" w:rsidR="00DE7093" w:rsidRPr="001C68CB" w:rsidRDefault="00DE7093" w:rsidP="00DE7093">
      <w:pPr>
        <w:spacing w:after="0"/>
      </w:pPr>
      <w:r w:rsidRPr="001C68CB">
        <w:t xml:space="preserve">      toprint += ',';</w:t>
      </w:r>
    </w:p>
    <w:p w14:paraId="247EC4F6" w14:textId="77777777" w:rsidR="00DE7093" w:rsidRPr="001C68CB" w:rsidRDefault="00DE7093" w:rsidP="00DE7093">
      <w:pPr>
        <w:spacing w:after="0"/>
      </w:pPr>
      <w:r w:rsidRPr="001C68CB">
        <w:t xml:space="preserve">      toprint += tem;  </w:t>
      </w:r>
    </w:p>
    <w:p w14:paraId="2E56DA93" w14:textId="77777777" w:rsidR="00DE7093" w:rsidRPr="001C68CB" w:rsidRDefault="00DE7093" w:rsidP="00DE7093">
      <w:pPr>
        <w:spacing w:after="0"/>
      </w:pPr>
      <w:r w:rsidRPr="001C68CB">
        <w:t xml:space="preserve">      if(i != (numberSlaves-1)){</w:t>
      </w:r>
    </w:p>
    <w:p w14:paraId="550BFEA3" w14:textId="77777777" w:rsidR="00DE7093" w:rsidRPr="001C68CB" w:rsidRDefault="00DE7093" w:rsidP="00DE7093">
      <w:pPr>
        <w:spacing w:after="0"/>
      </w:pPr>
      <w:r w:rsidRPr="001C68CB">
        <w:t xml:space="preserve">        toprint += ',';</w:t>
      </w:r>
    </w:p>
    <w:p w14:paraId="483486C2" w14:textId="77777777" w:rsidR="00DE7093" w:rsidRPr="001C68CB" w:rsidRDefault="00DE7093" w:rsidP="00DE7093">
      <w:pPr>
        <w:spacing w:after="0"/>
      </w:pPr>
      <w:r w:rsidRPr="001C68CB">
        <w:t xml:space="preserve">      }     </w:t>
      </w:r>
    </w:p>
    <w:p w14:paraId="2222AEA0" w14:textId="77777777" w:rsidR="00DE7093" w:rsidRPr="001C68CB" w:rsidRDefault="00DE7093" w:rsidP="00DE7093">
      <w:pPr>
        <w:spacing w:after="0"/>
      </w:pPr>
      <w:r w:rsidRPr="001C68CB">
        <w:t xml:space="preserve">    }</w:t>
      </w:r>
    </w:p>
    <w:p w14:paraId="2791E40D" w14:textId="77777777" w:rsidR="00DE7093" w:rsidRPr="001C68CB" w:rsidRDefault="00DE7093" w:rsidP="00DE7093">
      <w:pPr>
        <w:spacing w:after="0"/>
      </w:pPr>
      <w:r w:rsidRPr="001C68CB">
        <w:t xml:space="preserve">    else{</w:t>
      </w:r>
    </w:p>
    <w:p w14:paraId="22E69BD8" w14:textId="77777777" w:rsidR="00DE7093" w:rsidRPr="001C68CB" w:rsidRDefault="00DE7093" w:rsidP="00DE7093">
      <w:pPr>
        <w:spacing w:after="0"/>
      </w:pPr>
      <w:r w:rsidRPr="001C68CB">
        <w:t xml:space="preserve">      hum = 0;</w:t>
      </w:r>
    </w:p>
    <w:p w14:paraId="03F56E23" w14:textId="77777777" w:rsidR="00DE7093" w:rsidRPr="001C68CB" w:rsidRDefault="00DE7093" w:rsidP="00DE7093">
      <w:pPr>
        <w:spacing w:after="0"/>
      </w:pPr>
      <w:r w:rsidRPr="001C68CB">
        <w:t xml:space="preserve">      tem = 0;</w:t>
      </w:r>
    </w:p>
    <w:p w14:paraId="798EDED2" w14:textId="77777777" w:rsidR="00DE7093" w:rsidRPr="001C68CB" w:rsidRDefault="00DE7093" w:rsidP="00DE7093">
      <w:pPr>
        <w:spacing w:after="0"/>
      </w:pPr>
      <w:r w:rsidRPr="001C68CB">
        <w:t xml:space="preserve">      toprint += hum;</w:t>
      </w:r>
    </w:p>
    <w:p w14:paraId="790721A3" w14:textId="77777777" w:rsidR="00DE7093" w:rsidRPr="001C68CB" w:rsidRDefault="00DE7093" w:rsidP="00DE7093">
      <w:pPr>
        <w:spacing w:after="0"/>
      </w:pPr>
      <w:r w:rsidRPr="001C68CB">
        <w:t xml:space="preserve">      toprint += ',';</w:t>
      </w:r>
    </w:p>
    <w:p w14:paraId="21A25417" w14:textId="77777777" w:rsidR="00DE7093" w:rsidRPr="001C68CB" w:rsidRDefault="00DE7093" w:rsidP="00DE7093">
      <w:pPr>
        <w:spacing w:after="0"/>
      </w:pPr>
      <w:r w:rsidRPr="001C68CB">
        <w:t xml:space="preserve">      toprint += tem;  </w:t>
      </w:r>
    </w:p>
    <w:p w14:paraId="6B80C328" w14:textId="77777777" w:rsidR="00DE7093" w:rsidRPr="001C68CB" w:rsidRDefault="00DE7093" w:rsidP="00DE7093">
      <w:pPr>
        <w:spacing w:after="0"/>
      </w:pPr>
      <w:r w:rsidRPr="001C68CB">
        <w:t xml:space="preserve">      if(i != (numberSlaves-1)){</w:t>
      </w:r>
    </w:p>
    <w:p w14:paraId="45CBB657" w14:textId="77777777" w:rsidR="00DE7093" w:rsidRPr="001C68CB" w:rsidRDefault="00DE7093" w:rsidP="00DE7093">
      <w:pPr>
        <w:spacing w:after="0"/>
      </w:pPr>
      <w:r w:rsidRPr="001C68CB">
        <w:t xml:space="preserve">        toprint += ',';</w:t>
      </w:r>
    </w:p>
    <w:p w14:paraId="331EF528" w14:textId="77777777" w:rsidR="00DE7093" w:rsidRPr="001C68CB" w:rsidRDefault="00DE7093" w:rsidP="00DE7093">
      <w:pPr>
        <w:spacing w:after="0"/>
      </w:pPr>
      <w:r w:rsidRPr="001C68CB">
        <w:t xml:space="preserve">      }</w:t>
      </w:r>
    </w:p>
    <w:p w14:paraId="45AFD94C" w14:textId="77777777" w:rsidR="00DE7093" w:rsidRPr="001C68CB" w:rsidRDefault="00DE7093" w:rsidP="00DE7093">
      <w:pPr>
        <w:spacing w:after="0"/>
      </w:pPr>
      <w:r w:rsidRPr="001C68CB">
        <w:t xml:space="preserve">      continue;</w:t>
      </w:r>
    </w:p>
    <w:p w14:paraId="06300351" w14:textId="77777777" w:rsidR="00DE7093" w:rsidRPr="001C68CB" w:rsidRDefault="00DE7093" w:rsidP="00DE7093">
      <w:pPr>
        <w:spacing w:after="0"/>
      </w:pPr>
      <w:r w:rsidRPr="001C68CB">
        <w:t xml:space="preserve">    }</w:t>
      </w:r>
    </w:p>
    <w:p w14:paraId="7AFBF192" w14:textId="77777777" w:rsidR="00DE7093" w:rsidRPr="001C68CB" w:rsidRDefault="00DE7093" w:rsidP="00DE7093">
      <w:pPr>
        <w:spacing w:after="0"/>
      </w:pPr>
      <w:r w:rsidRPr="001C68CB">
        <w:t xml:space="preserve">  delay(1000);</w:t>
      </w:r>
    </w:p>
    <w:p w14:paraId="2E6F6241" w14:textId="77777777" w:rsidR="00DE7093" w:rsidRPr="001C68CB" w:rsidRDefault="00DE7093" w:rsidP="00DE7093">
      <w:pPr>
        <w:spacing w:after="0"/>
      </w:pPr>
      <w:r w:rsidRPr="001C68CB">
        <w:t>}</w:t>
      </w:r>
    </w:p>
    <w:p w14:paraId="021926F7" w14:textId="77777777" w:rsidR="00DE7093" w:rsidRPr="001C68CB" w:rsidRDefault="00DE7093" w:rsidP="00DE7093">
      <w:pPr>
        <w:spacing w:after="0"/>
      </w:pPr>
      <w:r w:rsidRPr="001C68CB">
        <w:t xml:space="preserve">Serial.println(toprint); </w:t>
      </w:r>
    </w:p>
    <w:p w14:paraId="19F892EC" w14:textId="77777777" w:rsidR="00DE7093" w:rsidRPr="001C68CB" w:rsidRDefault="00DE7093" w:rsidP="00DE7093">
      <w:pPr>
        <w:spacing w:after="0"/>
      </w:pPr>
      <w:r w:rsidRPr="001C68CB">
        <w:t>toprint="";</w:t>
      </w:r>
    </w:p>
    <w:p w14:paraId="70291C42" w14:textId="77777777" w:rsidR="00DE7093" w:rsidRPr="001C68CB" w:rsidRDefault="00DE7093" w:rsidP="00DE7093">
      <w:pPr>
        <w:spacing w:after="0"/>
      </w:pPr>
      <w:r w:rsidRPr="001C68CB">
        <w:t>}</w:t>
      </w:r>
      <w:r w:rsidRPr="001C68CB">
        <w:br w:type="page"/>
      </w:r>
    </w:p>
    <w:p w14:paraId="742E0D7B" w14:textId="69091827" w:rsidR="00DE7093" w:rsidRPr="001C68CB" w:rsidRDefault="000B38C9" w:rsidP="000B38C9">
      <w:pPr>
        <w:pStyle w:val="Kop3"/>
      </w:pPr>
      <w:bookmarkStart w:id="12" w:name="_Toc9492941"/>
      <w:r w:rsidRPr="001C68CB">
        <w:lastRenderedPageBreak/>
        <w:t>SLA</w:t>
      </w:r>
      <w:r w:rsidR="00DE7093" w:rsidRPr="001C68CB">
        <w:t>VE</w:t>
      </w:r>
      <w:r w:rsidRPr="001C68CB">
        <w:t xml:space="preserve"> DEVICE</w:t>
      </w:r>
      <w:r w:rsidR="00DE7093" w:rsidRPr="001C68CB">
        <w:t>:</w:t>
      </w:r>
      <w:bookmarkEnd w:id="12"/>
    </w:p>
    <w:p w14:paraId="0D2F7EF7" w14:textId="0A35B0BD" w:rsidR="00DE7093" w:rsidRPr="001C68CB" w:rsidRDefault="00DE7093" w:rsidP="00DE7093">
      <w:pPr>
        <w:spacing w:after="0"/>
      </w:pPr>
      <w:r w:rsidRPr="001C68CB">
        <w:t xml:space="preserve">Just like with the master we start our code by including the Wire.h library. This library allows you to communicate with I²C devices. Apart from the Wire.h library we also need to include the DHT.h library. This library gives us the possibility to read out the connected DHT-sensor. </w:t>
      </w:r>
      <w:r w:rsidR="00F5158C" w:rsidRPr="001C68CB">
        <w:t xml:space="preserve">The DHT-sensor </w:t>
      </w:r>
      <w:r w:rsidRPr="001C68CB">
        <w:t xml:space="preserve">is a digital, one-wire sensor. </w:t>
      </w:r>
    </w:p>
    <w:p w14:paraId="7226770F" w14:textId="77777777" w:rsidR="00DE7093" w:rsidRPr="001C68CB" w:rsidRDefault="00DE7093" w:rsidP="00DE7093">
      <w:pPr>
        <w:spacing w:after="0"/>
      </w:pPr>
    </w:p>
    <w:p w14:paraId="48B27688" w14:textId="77777777" w:rsidR="00DE7093" w:rsidRPr="001C68CB" w:rsidRDefault="00DE7093" w:rsidP="00DE7093">
      <w:pPr>
        <w:spacing w:after="0"/>
      </w:pPr>
      <w:r w:rsidRPr="001C68CB">
        <w:t xml:space="preserve">Next we declare the address of the slave device connected on the bus and tell the Arduino on which pin the DHT-sensor is connected to. The DHT-sensor can detect temperature and moisture. </w:t>
      </w:r>
    </w:p>
    <w:p w14:paraId="017A1175" w14:textId="77777777" w:rsidR="00DE7093" w:rsidRPr="001C68CB" w:rsidRDefault="00DE7093" w:rsidP="00DE7093">
      <w:pPr>
        <w:spacing w:after="0"/>
      </w:pPr>
    </w:p>
    <w:p w14:paraId="42FC6502" w14:textId="77777777" w:rsidR="00DE7093" w:rsidRPr="001C68CB" w:rsidRDefault="00DE7093" w:rsidP="00DE7093">
      <w:pPr>
        <w:spacing w:after="0"/>
      </w:pPr>
      <w:r w:rsidRPr="001C68CB">
        <w:t>Finally we declare to variables where we can store in the data from the sensor.</w:t>
      </w:r>
    </w:p>
    <w:p w14:paraId="2D356835" w14:textId="6EC3791C" w:rsidR="00DE7093" w:rsidRPr="001C68CB" w:rsidRDefault="00521958" w:rsidP="00DE7093">
      <w:pPr>
        <w:spacing w:after="0"/>
      </w:pPr>
      <w:r w:rsidRPr="001C68CB">
        <w:rPr>
          <w:noProof/>
        </w:rPr>
        <w:drawing>
          <wp:inline distT="0" distB="0" distL="0" distR="0" wp14:anchorId="1321E3DB" wp14:editId="500B91DC">
            <wp:extent cx="5652135" cy="1648460"/>
            <wp:effectExtent l="0" t="0" r="5715" b="889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135" cy="1648460"/>
                    </a:xfrm>
                    <a:prstGeom prst="rect">
                      <a:avLst/>
                    </a:prstGeom>
                    <a:noFill/>
                    <a:ln>
                      <a:noFill/>
                    </a:ln>
                  </pic:spPr>
                </pic:pic>
              </a:graphicData>
            </a:graphic>
          </wp:inline>
        </w:drawing>
      </w:r>
    </w:p>
    <w:p w14:paraId="74EB91F7" w14:textId="77777777" w:rsidR="00DE7093" w:rsidRPr="001C68CB" w:rsidRDefault="00DE7093" w:rsidP="00DE7093">
      <w:pPr>
        <w:spacing w:after="0"/>
      </w:pPr>
    </w:p>
    <w:p w14:paraId="094E0563" w14:textId="11316F0D" w:rsidR="00521958" w:rsidRPr="001C68CB" w:rsidRDefault="00DE7093" w:rsidP="00DE7093">
      <w:pPr>
        <w:spacing w:after="0"/>
        <w:rPr>
          <w:noProof/>
        </w:rPr>
      </w:pPr>
      <w:r w:rsidRPr="001C68CB">
        <w:t>In the setup part we start our sensor and join the I²C bus with our slave. Then we tell the device to listen to a request coming from the master. In this function we put the function to fulfill when a request is present. The last part is setting the baud rate of the Serial connection. This can always be useful for debugging when opening the serial monitor. This way we can read out a sensor and Serial.print() the value so we can check if the sensor is working correctly.</w:t>
      </w:r>
      <w:r w:rsidR="00521958" w:rsidRPr="001C68CB">
        <w:rPr>
          <w:noProof/>
        </w:rPr>
        <w:t xml:space="preserve"> </w:t>
      </w:r>
    </w:p>
    <w:p w14:paraId="307DEF29" w14:textId="77777777" w:rsidR="00521958" w:rsidRPr="001C68CB" w:rsidRDefault="00521958" w:rsidP="00DE7093">
      <w:pPr>
        <w:spacing w:after="0"/>
        <w:rPr>
          <w:noProof/>
        </w:rPr>
      </w:pPr>
    </w:p>
    <w:p w14:paraId="550407E6" w14:textId="110E8C56" w:rsidR="00DE7093" w:rsidRPr="001C68CB" w:rsidRDefault="00521958" w:rsidP="00DE7093">
      <w:pPr>
        <w:spacing w:after="0"/>
      </w:pPr>
      <w:r w:rsidRPr="001C68CB">
        <w:rPr>
          <w:noProof/>
        </w:rPr>
        <w:drawing>
          <wp:inline distT="0" distB="0" distL="0" distR="0" wp14:anchorId="3306950E" wp14:editId="50D0A129">
            <wp:extent cx="5652135" cy="1062355"/>
            <wp:effectExtent l="0" t="0" r="5715" b="4445"/>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135" cy="1062355"/>
                    </a:xfrm>
                    <a:prstGeom prst="rect">
                      <a:avLst/>
                    </a:prstGeom>
                    <a:noFill/>
                    <a:ln>
                      <a:noFill/>
                    </a:ln>
                  </pic:spPr>
                </pic:pic>
              </a:graphicData>
            </a:graphic>
          </wp:inline>
        </w:drawing>
      </w:r>
    </w:p>
    <w:p w14:paraId="2849DFC7" w14:textId="327C8DB7" w:rsidR="00521958" w:rsidRPr="001C68CB" w:rsidRDefault="00DE7093" w:rsidP="00DE7093">
      <w:pPr>
        <w:spacing w:after="0"/>
      </w:pPr>
      <w:r w:rsidRPr="001C68CB">
        <w:t xml:space="preserve">The final part of the code consists of the requestHandler function. As said before this function will executes whenever data is requested by the master. We simply read out the data from the sensor and put that data into the 2 variables. This data then needs to put on the </w:t>
      </w:r>
      <w:r w:rsidR="001C68CB" w:rsidRPr="001C68CB">
        <w:t>data line</w:t>
      </w:r>
      <w:r w:rsidRPr="001C68CB">
        <w:t xml:space="preserve"> of the I²C bus. If you add a sensor to the </w:t>
      </w:r>
      <w:r w:rsidR="001C68CB" w:rsidRPr="001C68CB">
        <w:t>slave,</w:t>
      </w:r>
      <w:r w:rsidRPr="001C68CB">
        <w:t xml:space="preserve"> you will have to read out its value (f.e. AnalogRead(A0)) and put it into a new variable. Next you can put the data on the </w:t>
      </w:r>
      <w:r w:rsidR="001C68CB" w:rsidRPr="001C68CB">
        <w:t>data line</w:t>
      </w:r>
      <w:r w:rsidRPr="001C68CB">
        <w:t xml:space="preserve"> the same way as before with Wire.write().</w:t>
      </w:r>
    </w:p>
    <w:p w14:paraId="596D57AA" w14:textId="77777777" w:rsidR="00521958" w:rsidRPr="001C68CB" w:rsidRDefault="00521958" w:rsidP="00DE7093">
      <w:pPr>
        <w:spacing w:after="0"/>
      </w:pPr>
    </w:p>
    <w:p w14:paraId="16AFD8A6" w14:textId="6B68A334" w:rsidR="000B38C9" w:rsidRPr="001C68CB" w:rsidRDefault="00521958" w:rsidP="00DE7093">
      <w:pPr>
        <w:spacing w:after="0"/>
      </w:pPr>
      <w:r w:rsidRPr="001C68CB">
        <w:rPr>
          <w:noProof/>
        </w:rPr>
        <w:drawing>
          <wp:inline distT="0" distB="0" distL="0" distR="0" wp14:anchorId="6B863E9D" wp14:editId="2A1E672B">
            <wp:extent cx="5652135" cy="1827530"/>
            <wp:effectExtent l="0" t="0" r="5715" b="1270"/>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2135" cy="1827530"/>
                    </a:xfrm>
                    <a:prstGeom prst="rect">
                      <a:avLst/>
                    </a:prstGeom>
                    <a:noFill/>
                    <a:ln>
                      <a:noFill/>
                    </a:ln>
                  </pic:spPr>
                </pic:pic>
              </a:graphicData>
            </a:graphic>
          </wp:inline>
        </w:drawing>
      </w:r>
    </w:p>
    <w:p w14:paraId="5A397AA4" w14:textId="26C8B9A8" w:rsidR="00DE7093" w:rsidRPr="001C68CB" w:rsidRDefault="000B38C9" w:rsidP="00DE7093">
      <w:pPr>
        <w:spacing w:after="0"/>
      </w:pPr>
      <w:r w:rsidRPr="001C68CB">
        <w:br w:type="page"/>
      </w:r>
    </w:p>
    <w:p w14:paraId="6A22C782" w14:textId="66DF9DBC" w:rsidR="00DE7093" w:rsidRPr="001C68CB" w:rsidRDefault="000B38C9" w:rsidP="000B38C9">
      <w:pPr>
        <w:pStyle w:val="Kop4"/>
      </w:pPr>
      <w:bookmarkStart w:id="13" w:name="_Toc9492942"/>
      <w:r w:rsidRPr="001C68CB">
        <w:lastRenderedPageBreak/>
        <w:t>Full slave code</w:t>
      </w:r>
      <w:bookmarkEnd w:id="13"/>
    </w:p>
    <w:p w14:paraId="534CAF93" w14:textId="77777777" w:rsidR="00DE7093" w:rsidRPr="001C68CB" w:rsidRDefault="00DE7093" w:rsidP="00DE7093"/>
    <w:p w14:paraId="3FF88314" w14:textId="77777777" w:rsidR="00DE7093" w:rsidRPr="001C68CB" w:rsidRDefault="00DE7093" w:rsidP="00DE7093">
      <w:pPr>
        <w:spacing w:after="0"/>
      </w:pPr>
      <w:r w:rsidRPr="001C68CB">
        <w:t>#include &lt;Wire.h&gt;</w:t>
      </w:r>
    </w:p>
    <w:p w14:paraId="3BC96697" w14:textId="77777777" w:rsidR="00DE7093" w:rsidRPr="001C68CB" w:rsidRDefault="00DE7093" w:rsidP="00DE7093">
      <w:pPr>
        <w:spacing w:after="0"/>
      </w:pPr>
      <w:r w:rsidRPr="001C68CB">
        <w:t>#include &lt;DHT.h&gt;</w:t>
      </w:r>
    </w:p>
    <w:p w14:paraId="38717DE8" w14:textId="77777777" w:rsidR="00DE7093" w:rsidRPr="001C68CB" w:rsidRDefault="00DE7093" w:rsidP="00DE7093">
      <w:pPr>
        <w:spacing w:after="0"/>
      </w:pPr>
    </w:p>
    <w:p w14:paraId="74F7F8F5" w14:textId="77777777" w:rsidR="00DE7093" w:rsidRPr="001C68CB" w:rsidRDefault="00DE7093" w:rsidP="00DE7093">
      <w:pPr>
        <w:spacing w:after="0"/>
      </w:pPr>
      <w:r w:rsidRPr="001C68CB">
        <w:t>// Defines:-</w:t>
      </w:r>
    </w:p>
    <w:p w14:paraId="6816BA60" w14:textId="77777777" w:rsidR="00DE7093" w:rsidRPr="001C68CB" w:rsidRDefault="00DE7093" w:rsidP="00DE7093">
      <w:pPr>
        <w:spacing w:after="0"/>
      </w:pPr>
      <w:r w:rsidRPr="001C68CB">
        <w:t>#define SLAVE_ADDRESS 1</w:t>
      </w:r>
    </w:p>
    <w:p w14:paraId="4AF8D9F4" w14:textId="77777777" w:rsidR="00DE7093" w:rsidRPr="001C68CB" w:rsidRDefault="00DE7093" w:rsidP="00DE7093">
      <w:pPr>
        <w:spacing w:after="0"/>
      </w:pPr>
      <w:r w:rsidRPr="001C68CB">
        <w:t>#define DHTPIN 2     // what pin we're connected to</w:t>
      </w:r>
    </w:p>
    <w:p w14:paraId="47CE40C1" w14:textId="77777777" w:rsidR="00DE7093" w:rsidRPr="001C68CB" w:rsidRDefault="00DE7093" w:rsidP="00DE7093">
      <w:pPr>
        <w:spacing w:after="0"/>
      </w:pPr>
      <w:r w:rsidRPr="001C68CB">
        <w:t>#define DHTTYPE DHT22   // DHT22</w:t>
      </w:r>
    </w:p>
    <w:p w14:paraId="4E970128" w14:textId="77777777" w:rsidR="00DE7093" w:rsidRPr="001C68CB" w:rsidRDefault="00DE7093" w:rsidP="00DE7093">
      <w:pPr>
        <w:spacing w:after="0"/>
      </w:pPr>
    </w:p>
    <w:p w14:paraId="12143B98" w14:textId="77777777" w:rsidR="00DE7093" w:rsidRPr="001C68CB" w:rsidRDefault="00DE7093" w:rsidP="00DE7093">
      <w:pPr>
        <w:spacing w:after="0"/>
      </w:pPr>
      <w:r w:rsidRPr="001C68CB">
        <w:t>DHT dht(DHTPIN, DHTTYPE); // Initialize DHT sensor for normal 16mhz Arduino</w:t>
      </w:r>
    </w:p>
    <w:p w14:paraId="2D3EE473" w14:textId="77777777" w:rsidR="00DE7093" w:rsidRPr="001C68CB" w:rsidRDefault="00DE7093" w:rsidP="00DE7093">
      <w:pPr>
        <w:spacing w:after="0"/>
      </w:pPr>
    </w:p>
    <w:p w14:paraId="60CEEC63" w14:textId="77777777" w:rsidR="00DE7093" w:rsidRPr="001C68CB" w:rsidRDefault="00DE7093" w:rsidP="00DE7093">
      <w:pPr>
        <w:spacing w:after="0"/>
      </w:pPr>
      <w:r w:rsidRPr="001C68CB">
        <w:t>int hum;</w:t>
      </w:r>
    </w:p>
    <w:p w14:paraId="7D4F7F48" w14:textId="77777777" w:rsidR="00DE7093" w:rsidRPr="001C68CB" w:rsidRDefault="00DE7093" w:rsidP="00DE7093">
      <w:pPr>
        <w:spacing w:after="0"/>
      </w:pPr>
      <w:r w:rsidRPr="001C68CB">
        <w:t>int temp;</w:t>
      </w:r>
    </w:p>
    <w:p w14:paraId="6DD2EDE1" w14:textId="77777777" w:rsidR="00DE7093" w:rsidRPr="001C68CB" w:rsidRDefault="00DE7093" w:rsidP="00DE7093">
      <w:pPr>
        <w:spacing w:after="0"/>
      </w:pPr>
    </w:p>
    <w:p w14:paraId="4FFCD356" w14:textId="77777777" w:rsidR="00DE7093" w:rsidRPr="001C68CB" w:rsidRDefault="00DE7093" w:rsidP="00DE7093">
      <w:pPr>
        <w:spacing w:after="0"/>
      </w:pPr>
      <w:r w:rsidRPr="001C68CB">
        <w:t>void setup()</w:t>
      </w:r>
    </w:p>
    <w:p w14:paraId="31447B29" w14:textId="77777777" w:rsidR="00DE7093" w:rsidRPr="001C68CB" w:rsidRDefault="00DE7093" w:rsidP="00DE7093">
      <w:pPr>
        <w:spacing w:after="0"/>
      </w:pPr>
      <w:r w:rsidRPr="001C68CB">
        <w:t>{</w:t>
      </w:r>
    </w:p>
    <w:p w14:paraId="2B35A378" w14:textId="77777777" w:rsidR="00DE7093" w:rsidRPr="001C68CB" w:rsidRDefault="00DE7093" w:rsidP="00DE7093">
      <w:pPr>
        <w:spacing w:after="0"/>
      </w:pPr>
      <w:r w:rsidRPr="001C68CB">
        <w:t xml:space="preserve">    dht.begin(); </w:t>
      </w:r>
    </w:p>
    <w:p w14:paraId="43CD08B0" w14:textId="77777777" w:rsidR="00DE7093" w:rsidRPr="001C68CB" w:rsidRDefault="00DE7093" w:rsidP="00DE7093">
      <w:pPr>
        <w:spacing w:after="0"/>
      </w:pPr>
      <w:r w:rsidRPr="001C68CB">
        <w:t xml:space="preserve">    Wire.begin(SLAVE_ADDRESS);                      // Join I2C bus with address.</w:t>
      </w:r>
    </w:p>
    <w:p w14:paraId="2BD31677" w14:textId="77777777" w:rsidR="00DE7093" w:rsidRPr="001C68CB" w:rsidRDefault="00DE7093" w:rsidP="00DE7093">
      <w:pPr>
        <w:spacing w:after="0"/>
      </w:pPr>
      <w:r w:rsidRPr="001C68CB">
        <w:t xml:space="preserve">    Wire.onRequest(I2CrequestHandler);                // Register request handler.</w:t>
      </w:r>
    </w:p>
    <w:p w14:paraId="5C11947E" w14:textId="77777777" w:rsidR="00DE7093" w:rsidRPr="001C68CB" w:rsidRDefault="00DE7093" w:rsidP="00DE7093">
      <w:pPr>
        <w:spacing w:after="0"/>
      </w:pPr>
      <w:r w:rsidRPr="001C68CB">
        <w:t xml:space="preserve">    Serial.begin(9600);</w:t>
      </w:r>
    </w:p>
    <w:p w14:paraId="297A87A2" w14:textId="77777777" w:rsidR="00DE7093" w:rsidRPr="001C68CB" w:rsidRDefault="00DE7093" w:rsidP="00DE7093">
      <w:pPr>
        <w:spacing w:after="0"/>
      </w:pPr>
      <w:r w:rsidRPr="001C68CB">
        <w:t>}</w:t>
      </w:r>
    </w:p>
    <w:p w14:paraId="5CB20DDE" w14:textId="77777777" w:rsidR="00DE7093" w:rsidRPr="001C68CB" w:rsidRDefault="00DE7093" w:rsidP="00DE7093">
      <w:pPr>
        <w:spacing w:after="0"/>
      </w:pPr>
    </w:p>
    <w:p w14:paraId="35CAEA72" w14:textId="77777777" w:rsidR="00DE7093" w:rsidRPr="001C68CB" w:rsidRDefault="00DE7093" w:rsidP="00DE7093">
      <w:pPr>
        <w:spacing w:after="0"/>
      </w:pPr>
      <w:r w:rsidRPr="001C68CB">
        <w:t>void loop()</w:t>
      </w:r>
    </w:p>
    <w:p w14:paraId="4490E75D" w14:textId="77777777" w:rsidR="00DE7093" w:rsidRPr="001C68CB" w:rsidRDefault="00DE7093" w:rsidP="00DE7093">
      <w:pPr>
        <w:spacing w:after="0"/>
      </w:pPr>
      <w:r w:rsidRPr="001C68CB">
        <w:t>{</w:t>
      </w:r>
    </w:p>
    <w:p w14:paraId="0608AD5C" w14:textId="77777777" w:rsidR="00DE7093" w:rsidRPr="001C68CB" w:rsidRDefault="00DE7093" w:rsidP="00DE7093">
      <w:pPr>
        <w:spacing w:after="0"/>
      </w:pPr>
      <w:r w:rsidRPr="001C68CB">
        <w:t xml:space="preserve">  delay(500);</w:t>
      </w:r>
    </w:p>
    <w:p w14:paraId="15EF5C58" w14:textId="77777777" w:rsidR="00DE7093" w:rsidRPr="001C68CB" w:rsidRDefault="00DE7093" w:rsidP="00DE7093">
      <w:pPr>
        <w:spacing w:after="0"/>
      </w:pPr>
    </w:p>
    <w:p w14:paraId="1AB65F1B" w14:textId="77777777" w:rsidR="00DE7093" w:rsidRPr="001C68CB" w:rsidRDefault="00DE7093" w:rsidP="00DE7093">
      <w:pPr>
        <w:spacing w:after="0"/>
      </w:pPr>
      <w:r w:rsidRPr="001C68CB">
        <w:t>}</w:t>
      </w:r>
    </w:p>
    <w:p w14:paraId="616B5F0E" w14:textId="77777777" w:rsidR="00DE7093" w:rsidRPr="001C68CB" w:rsidRDefault="00DE7093" w:rsidP="00DE7093">
      <w:pPr>
        <w:spacing w:after="0"/>
      </w:pPr>
    </w:p>
    <w:p w14:paraId="6F2A8A87" w14:textId="77777777" w:rsidR="00DE7093" w:rsidRPr="001C68CB" w:rsidRDefault="00DE7093" w:rsidP="00DE7093">
      <w:pPr>
        <w:spacing w:after="0"/>
      </w:pPr>
      <w:r w:rsidRPr="001C68CB">
        <w:t>// Function that executes whenever data is requested by master</w:t>
      </w:r>
    </w:p>
    <w:p w14:paraId="4E115334" w14:textId="77777777" w:rsidR="00DE7093" w:rsidRPr="001C68CB" w:rsidRDefault="00DE7093" w:rsidP="00DE7093">
      <w:pPr>
        <w:spacing w:after="0"/>
      </w:pPr>
      <w:r w:rsidRPr="001C68CB">
        <w:t>// This function is registered as an event, see setup()</w:t>
      </w:r>
    </w:p>
    <w:p w14:paraId="09B1DCF7" w14:textId="77777777" w:rsidR="00DE7093" w:rsidRPr="001C68CB" w:rsidRDefault="00DE7093" w:rsidP="00DE7093">
      <w:pPr>
        <w:spacing w:after="0"/>
      </w:pPr>
      <w:r w:rsidRPr="001C68CB">
        <w:t>void I2CrequestHandler()</w:t>
      </w:r>
    </w:p>
    <w:p w14:paraId="0776B8DD" w14:textId="77777777" w:rsidR="00DE7093" w:rsidRPr="001C68CB" w:rsidRDefault="00DE7093" w:rsidP="00DE7093">
      <w:pPr>
        <w:spacing w:after="0"/>
      </w:pPr>
      <w:r w:rsidRPr="001C68CB">
        <w:t>{</w:t>
      </w:r>
    </w:p>
    <w:p w14:paraId="709EB48C" w14:textId="77777777" w:rsidR="00DE7093" w:rsidRPr="001C68CB" w:rsidRDefault="00DE7093" w:rsidP="00DE7093">
      <w:pPr>
        <w:spacing w:after="0"/>
      </w:pPr>
      <w:r w:rsidRPr="001C68CB">
        <w:t xml:space="preserve">  hum = dht.readHumidity();</w:t>
      </w:r>
    </w:p>
    <w:p w14:paraId="13815CE4" w14:textId="77777777" w:rsidR="00DE7093" w:rsidRPr="001C68CB" w:rsidRDefault="00DE7093" w:rsidP="00DE7093">
      <w:pPr>
        <w:spacing w:after="0"/>
      </w:pPr>
      <w:r w:rsidRPr="001C68CB">
        <w:t xml:space="preserve">  temp= dht.readTemperature();</w:t>
      </w:r>
    </w:p>
    <w:p w14:paraId="64D55E62" w14:textId="77777777" w:rsidR="00DE7093" w:rsidRPr="001C68CB" w:rsidRDefault="00DE7093" w:rsidP="00DE7093">
      <w:pPr>
        <w:spacing w:after="0"/>
      </w:pPr>
      <w:r w:rsidRPr="001C68CB">
        <w:t xml:space="preserve">  </w:t>
      </w:r>
    </w:p>
    <w:p w14:paraId="6892C159" w14:textId="77777777" w:rsidR="00DE7093" w:rsidRPr="001C68CB" w:rsidRDefault="00DE7093" w:rsidP="00DE7093">
      <w:pPr>
        <w:spacing w:after="0"/>
      </w:pPr>
      <w:r w:rsidRPr="001C68CB">
        <w:t xml:space="preserve">  Wire.write(hum); // lower byte</w:t>
      </w:r>
    </w:p>
    <w:p w14:paraId="611054D0" w14:textId="77777777" w:rsidR="00DE7093" w:rsidRPr="001C68CB" w:rsidRDefault="00DE7093" w:rsidP="00DE7093">
      <w:pPr>
        <w:spacing w:after="0"/>
      </w:pPr>
      <w:r w:rsidRPr="001C68CB">
        <w:t xml:space="preserve">  Wire.write(hum&gt;&gt;8); // upper byte</w:t>
      </w:r>
    </w:p>
    <w:p w14:paraId="4A929577" w14:textId="77777777" w:rsidR="00DE7093" w:rsidRPr="001C68CB" w:rsidRDefault="00DE7093" w:rsidP="00DE7093">
      <w:pPr>
        <w:spacing w:after="0"/>
      </w:pPr>
    </w:p>
    <w:p w14:paraId="747CD144" w14:textId="77777777" w:rsidR="00DE7093" w:rsidRPr="001C68CB" w:rsidRDefault="00DE7093" w:rsidP="00DE7093">
      <w:pPr>
        <w:spacing w:after="0"/>
      </w:pPr>
      <w:r w:rsidRPr="001C68CB">
        <w:t xml:space="preserve">  Wire.write(temp); // lower byte</w:t>
      </w:r>
    </w:p>
    <w:p w14:paraId="73751224" w14:textId="77777777" w:rsidR="00DE7093" w:rsidRPr="001C68CB" w:rsidRDefault="00DE7093" w:rsidP="00DE7093">
      <w:pPr>
        <w:spacing w:after="0"/>
      </w:pPr>
      <w:r w:rsidRPr="001C68CB">
        <w:t xml:space="preserve">  Wire.write(temp&gt;&gt;8); // upper byte</w:t>
      </w:r>
    </w:p>
    <w:p w14:paraId="6D45D368" w14:textId="77777777" w:rsidR="00DE7093" w:rsidRPr="001C68CB" w:rsidRDefault="00DE7093" w:rsidP="00DE7093">
      <w:pPr>
        <w:spacing w:after="0"/>
      </w:pPr>
      <w:r w:rsidRPr="001C68CB">
        <w:t>}</w:t>
      </w:r>
      <w:r w:rsidRPr="001C68CB">
        <w:br w:type="page"/>
      </w:r>
    </w:p>
    <w:p w14:paraId="2ACC1F04" w14:textId="77777777" w:rsidR="00DE7093" w:rsidRPr="001C68CB" w:rsidRDefault="00DE7093" w:rsidP="000B38C9">
      <w:pPr>
        <w:pStyle w:val="Kop1"/>
      </w:pPr>
      <w:bookmarkStart w:id="14" w:name="_Toc9492943"/>
      <w:r w:rsidRPr="001C68CB">
        <w:lastRenderedPageBreak/>
        <w:t>BANK PDU MONITORING</w:t>
      </w:r>
      <w:bookmarkEnd w:id="14"/>
    </w:p>
    <w:p w14:paraId="73CE9505" w14:textId="7EC16D94" w:rsidR="00DE7093" w:rsidRPr="00FD0126" w:rsidRDefault="00DE7093" w:rsidP="00DE7093">
      <w:pPr>
        <w:rPr>
          <w:lang w:val="nl-BE"/>
        </w:rPr>
      </w:pPr>
      <w:r w:rsidRPr="001C68CB">
        <w:t xml:space="preserve">We also want to measure the Rack PDU’s to which the switches are connected to. This way we can monitor the power consumption of the rack as well as the load status of the banks on the rack. PDU level monitoring is useful to determine whether no phase / bank is being overloaded so that certain equipment is no longer fed redundantly. A useful user guide for the APC is found online. </w:t>
      </w:r>
      <w:r w:rsidR="00FD0126">
        <w:rPr>
          <w:lang w:val="nl-BE"/>
        </w:rPr>
        <w:t xml:space="preserve">We are </w:t>
      </w:r>
      <w:proofErr w:type="spellStart"/>
      <w:r w:rsidR="00FD0126">
        <w:rPr>
          <w:lang w:val="nl-BE"/>
        </w:rPr>
        <w:t>using</w:t>
      </w:r>
      <w:proofErr w:type="spellEnd"/>
      <w:r w:rsidR="00FD0126">
        <w:rPr>
          <w:lang w:val="nl-BE"/>
        </w:rPr>
        <w:t xml:space="preserve"> the AP7853.</w:t>
      </w:r>
    </w:p>
    <w:p w14:paraId="75F7412F" w14:textId="00C92735" w:rsidR="000B38C9" w:rsidRPr="001C68CB" w:rsidRDefault="000B38C9" w:rsidP="000B38C9">
      <w:pPr>
        <w:pStyle w:val="Kop2"/>
      </w:pPr>
      <w:bookmarkStart w:id="15" w:name="_Toc9492944"/>
      <w:r w:rsidRPr="001C68CB">
        <w:t>Logging in</w:t>
      </w:r>
      <w:r w:rsidR="00701A1D" w:rsidRPr="001C68CB">
        <w:t xml:space="preserve"> via CLI</w:t>
      </w:r>
      <w:bookmarkEnd w:id="15"/>
    </w:p>
    <w:p w14:paraId="5737E656" w14:textId="3F13522D" w:rsidR="00DE7093" w:rsidRPr="001C68CB" w:rsidRDefault="00DE7093" w:rsidP="00DE7093">
      <w:r w:rsidRPr="001C68CB">
        <w:t xml:space="preserve">First we need to connect the Rack PDU to the network. When the PDU receives it’s ip address we can login to it using a terminal program (e.g. putty). Fill in the correct ip address of the </w:t>
      </w:r>
      <w:r w:rsidR="001C68CB" w:rsidRPr="001C68CB">
        <w:t>PDU</w:t>
      </w:r>
      <w:r w:rsidRPr="001C68CB">
        <w:t xml:space="preserve"> and connect to it using Telnet. A terminal will appear where you can fill in the username and password, default this is apc, apc.</w:t>
      </w:r>
      <w:r w:rsidR="00701A1D" w:rsidRPr="001C68CB">
        <w:t xml:space="preserve"> I changed this to admin, admin.</w:t>
      </w:r>
    </w:p>
    <w:p w14:paraId="7D002577" w14:textId="77777777" w:rsidR="00701A1D" w:rsidRPr="001C68CB" w:rsidRDefault="00701A1D" w:rsidP="00701A1D">
      <w:pPr>
        <w:spacing w:after="0"/>
      </w:pPr>
      <w:r w:rsidRPr="001C68CB">
        <w:t xml:space="preserve">You can change the credentials both with CLI as with the GUI. The addresses of the PDU’s are: </w:t>
      </w:r>
    </w:p>
    <w:p w14:paraId="09AA4756" w14:textId="77777777" w:rsidR="00701A1D" w:rsidRPr="001C68CB" w:rsidRDefault="00701A1D" w:rsidP="00701A1D">
      <w:pPr>
        <w:pStyle w:val="Lijstalinea"/>
        <w:numPr>
          <w:ilvl w:val="0"/>
          <w:numId w:val="22"/>
        </w:numPr>
        <w:spacing w:after="0"/>
        <w:rPr>
          <w:lang w:val="en-US"/>
        </w:rPr>
      </w:pPr>
      <w:r w:rsidRPr="001C68CB">
        <w:rPr>
          <w:lang w:val="en-US"/>
        </w:rPr>
        <w:t>10.140.4.151</w:t>
      </w:r>
    </w:p>
    <w:p w14:paraId="647F6084" w14:textId="77777777" w:rsidR="00701A1D" w:rsidRPr="001C68CB" w:rsidRDefault="00701A1D" w:rsidP="00701A1D">
      <w:pPr>
        <w:pStyle w:val="Lijstalinea"/>
        <w:numPr>
          <w:ilvl w:val="0"/>
          <w:numId w:val="22"/>
        </w:numPr>
        <w:spacing w:after="0"/>
        <w:rPr>
          <w:lang w:val="en-US"/>
        </w:rPr>
      </w:pPr>
      <w:r w:rsidRPr="001C68CB">
        <w:rPr>
          <w:lang w:val="en-US"/>
        </w:rPr>
        <w:t>10.140.4.152</w:t>
      </w:r>
    </w:p>
    <w:p w14:paraId="10753F0A" w14:textId="57C41C60" w:rsidR="00701A1D" w:rsidRPr="001C68CB" w:rsidRDefault="00701A1D" w:rsidP="00DE7093">
      <w:pPr>
        <w:pStyle w:val="Lijstalinea"/>
        <w:numPr>
          <w:ilvl w:val="0"/>
          <w:numId w:val="22"/>
        </w:numPr>
        <w:spacing w:after="0"/>
        <w:rPr>
          <w:lang w:val="en-US"/>
        </w:rPr>
      </w:pPr>
      <w:r w:rsidRPr="001C68CB">
        <w:rPr>
          <w:lang w:val="en-US"/>
        </w:rPr>
        <w:t>10.140.4.153</w:t>
      </w:r>
    </w:p>
    <w:p w14:paraId="198183EA" w14:textId="77777777" w:rsidR="00701A1D" w:rsidRPr="001C68CB" w:rsidRDefault="00701A1D" w:rsidP="00701A1D">
      <w:pPr>
        <w:spacing w:after="0"/>
      </w:pPr>
    </w:p>
    <w:p w14:paraId="168C6575" w14:textId="640BE284" w:rsidR="00DE7093" w:rsidRPr="001C68CB" w:rsidRDefault="00DE7093" w:rsidP="00DE7093">
      <w:r w:rsidRPr="001C68CB">
        <w:rPr>
          <w:noProof/>
        </w:rPr>
        <w:drawing>
          <wp:inline distT="0" distB="0" distL="0" distR="0" wp14:anchorId="2D9DADDB" wp14:editId="52E59CF4">
            <wp:extent cx="2406650" cy="2363470"/>
            <wp:effectExtent l="0" t="0" r="0" b="0"/>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6650" cy="2363470"/>
                    </a:xfrm>
                    <a:prstGeom prst="rect">
                      <a:avLst/>
                    </a:prstGeom>
                    <a:noFill/>
                    <a:ln>
                      <a:noFill/>
                    </a:ln>
                  </pic:spPr>
                </pic:pic>
              </a:graphicData>
            </a:graphic>
          </wp:inline>
        </w:drawing>
      </w:r>
      <w:r w:rsidRPr="001C68CB">
        <w:rPr>
          <w:noProof/>
        </w:rPr>
        <w:t xml:space="preserve"> </w:t>
      </w:r>
    </w:p>
    <w:p w14:paraId="231D08C8" w14:textId="36FDCFF3" w:rsidR="000B38C9" w:rsidRPr="001C68CB" w:rsidRDefault="00701A1D">
      <w:pPr>
        <w:spacing w:after="0"/>
      </w:pPr>
      <w:r w:rsidRPr="001C68CB">
        <w:rPr>
          <w:noProof/>
        </w:rPr>
        <w:drawing>
          <wp:anchor distT="0" distB="0" distL="114300" distR="114300" simplePos="0" relativeHeight="251654656" behindDoc="0" locked="0" layoutInCell="1" allowOverlap="1" wp14:anchorId="51C4DD9D" wp14:editId="014BD818">
            <wp:simplePos x="0" y="0"/>
            <wp:positionH relativeFrom="margin">
              <wp:align>left</wp:align>
            </wp:positionH>
            <wp:positionV relativeFrom="paragraph">
              <wp:posOffset>6842</wp:posOffset>
            </wp:positionV>
            <wp:extent cx="5218981" cy="2931863"/>
            <wp:effectExtent l="0" t="0" r="1270" b="1905"/>
            <wp:wrapNone/>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158" cy="2947692"/>
                    </a:xfrm>
                    <a:prstGeom prst="rect">
                      <a:avLst/>
                    </a:prstGeom>
                    <a:noFill/>
                  </pic:spPr>
                </pic:pic>
              </a:graphicData>
            </a:graphic>
            <wp14:sizeRelH relativeFrom="margin">
              <wp14:pctWidth>0</wp14:pctWidth>
            </wp14:sizeRelH>
            <wp14:sizeRelV relativeFrom="margin">
              <wp14:pctHeight>0</wp14:pctHeight>
            </wp14:sizeRelV>
          </wp:anchor>
        </w:drawing>
      </w:r>
      <w:r w:rsidR="000B38C9" w:rsidRPr="001C68CB">
        <w:br w:type="page"/>
      </w:r>
    </w:p>
    <w:p w14:paraId="625C4E4C" w14:textId="5939A029" w:rsidR="000B38C9" w:rsidRPr="001C68CB" w:rsidRDefault="000B38C9" w:rsidP="000B38C9">
      <w:pPr>
        <w:pStyle w:val="Kop3"/>
      </w:pPr>
      <w:bookmarkStart w:id="16" w:name="_Toc9492945"/>
      <w:r w:rsidRPr="001C68CB">
        <w:lastRenderedPageBreak/>
        <w:t>Password recovery</w:t>
      </w:r>
      <w:bookmarkEnd w:id="16"/>
    </w:p>
    <w:p w14:paraId="2BE69AE1" w14:textId="4C755BCF" w:rsidR="00DE7093" w:rsidRPr="001C68CB" w:rsidRDefault="00DE7093" w:rsidP="00DE7093">
      <w:r w:rsidRPr="001C68CB">
        <w:t xml:space="preserve">I encountered some problems </w:t>
      </w:r>
      <w:r w:rsidR="00701A1D" w:rsidRPr="001C68CB">
        <w:t>logging in</w:t>
      </w:r>
      <w:r w:rsidRPr="001C68CB">
        <w:t xml:space="preserve"> since the PDU has been used before and there was a password configured on it. I first had to do a password recovery. </w:t>
      </w:r>
      <w:r w:rsidR="001C68CB" w:rsidRPr="001C68CB">
        <w:t>Therefore,</w:t>
      </w:r>
      <w:r w:rsidRPr="001C68CB">
        <w:t xml:space="preserve"> I needed the correct cable, being a RJ12 to db9(serial) cable. Since there was no cable </w:t>
      </w:r>
      <w:r w:rsidR="001C68CB" w:rsidRPr="001C68CB">
        <w:t>available,</w:t>
      </w:r>
      <w:r w:rsidRPr="001C68CB">
        <w:t xml:space="preserve"> I made this one myself with the help of a staff member of the university. The tools you need </w:t>
      </w:r>
      <w:r w:rsidR="001C68CB" w:rsidRPr="001C68CB">
        <w:t>are</w:t>
      </w:r>
      <w:r w:rsidRPr="001C68CB">
        <w:t xml:space="preserve"> a RJ12 cable, a db9 connector, a serial to </w:t>
      </w:r>
      <w:r w:rsidR="001C68CB">
        <w:t>USB</w:t>
      </w:r>
      <w:r w:rsidRPr="001C68CB">
        <w:t xml:space="preserve"> convertor and a pair of scissors.</w:t>
      </w:r>
    </w:p>
    <w:p w14:paraId="48D06262" w14:textId="2B4863D3" w:rsidR="00DE7093" w:rsidRPr="001C68CB" w:rsidRDefault="00DE7093" w:rsidP="00DE7093">
      <w:r w:rsidRPr="001C68CB">
        <w:rPr>
          <w:noProof/>
        </w:rPr>
        <w:drawing>
          <wp:anchor distT="0" distB="0" distL="114300" distR="114300" simplePos="0" relativeHeight="251655680" behindDoc="1" locked="0" layoutInCell="1" allowOverlap="1" wp14:anchorId="0876A3CF" wp14:editId="79221339">
            <wp:simplePos x="0" y="0"/>
            <wp:positionH relativeFrom="margin">
              <wp:align>center</wp:align>
            </wp:positionH>
            <wp:positionV relativeFrom="paragraph">
              <wp:posOffset>170180</wp:posOffset>
            </wp:positionV>
            <wp:extent cx="2133600" cy="2487930"/>
            <wp:effectExtent l="0" t="0" r="0" b="7620"/>
            <wp:wrapNone/>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3600" cy="2487930"/>
                    </a:xfrm>
                    <a:prstGeom prst="rect">
                      <a:avLst/>
                    </a:prstGeom>
                    <a:noFill/>
                  </pic:spPr>
                </pic:pic>
              </a:graphicData>
            </a:graphic>
            <wp14:sizeRelH relativeFrom="page">
              <wp14:pctWidth>0</wp14:pctWidth>
            </wp14:sizeRelH>
            <wp14:sizeRelV relativeFrom="page">
              <wp14:pctHeight>0</wp14:pctHeight>
            </wp14:sizeRelV>
          </wp:anchor>
        </w:drawing>
      </w:r>
      <w:r w:rsidRPr="001C68CB">
        <w:rPr>
          <w:noProof/>
        </w:rPr>
        <w:drawing>
          <wp:anchor distT="0" distB="0" distL="114300" distR="114300" simplePos="0" relativeHeight="251656704" behindDoc="0" locked="0" layoutInCell="1" allowOverlap="1" wp14:anchorId="4A76F286" wp14:editId="4CF3377F">
            <wp:simplePos x="0" y="0"/>
            <wp:positionH relativeFrom="margin">
              <wp:posOffset>4149725</wp:posOffset>
            </wp:positionH>
            <wp:positionV relativeFrom="paragraph">
              <wp:posOffset>6985</wp:posOffset>
            </wp:positionV>
            <wp:extent cx="1492885" cy="2653665"/>
            <wp:effectExtent l="0" t="0" r="0" b="0"/>
            <wp:wrapNone/>
            <wp:docPr id="121" name="Afbeelding 121" descr="https://scontent.fadd1-1.fna.fbcdn.net/v/t1.15752-9/57076298_641029249675629_2243626387841744896_n.jpg?_nc_cat=104&amp;_nc_ht=scontent.fadd1-1.fna&amp;oh=059004651350493fe2dcfbb4254164ae&amp;oe=5D375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descr="https://scontent.fadd1-1.fna.fbcdn.net/v/t1.15752-9/57076298_641029249675629_2243626387841744896_n.jpg?_nc_cat=104&amp;_nc_ht=scontent.fadd1-1.fna&amp;oh=059004651350493fe2dcfbb4254164ae&amp;oe=5D375F8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2885" cy="2653665"/>
                    </a:xfrm>
                    <a:prstGeom prst="rect">
                      <a:avLst/>
                    </a:prstGeom>
                    <a:noFill/>
                  </pic:spPr>
                </pic:pic>
              </a:graphicData>
            </a:graphic>
            <wp14:sizeRelH relativeFrom="margin">
              <wp14:pctWidth>0</wp14:pctWidth>
            </wp14:sizeRelH>
            <wp14:sizeRelV relativeFrom="margin">
              <wp14:pctHeight>0</wp14:pctHeight>
            </wp14:sizeRelV>
          </wp:anchor>
        </w:drawing>
      </w:r>
      <w:r w:rsidRPr="001C68CB">
        <w:t xml:space="preserve">You will need to connect the wires accordingly: </w:t>
      </w:r>
    </w:p>
    <w:p w14:paraId="7D5B2FBA" w14:textId="77777777" w:rsidR="00DE7093" w:rsidRPr="001C68CB" w:rsidRDefault="00DE7093" w:rsidP="00DE7093">
      <w:r w:rsidRPr="001C68CB">
        <w:t>RJ12 2 – black  -----&gt; DB9 5</w:t>
      </w:r>
    </w:p>
    <w:p w14:paraId="2E42E284" w14:textId="77777777" w:rsidR="00DE7093" w:rsidRPr="001C68CB" w:rsidRDefault="00DE7093" w:rsidP="00DE7093">
      <w:r w:rsidRPr="001C68CB">
        <w:t>RJ12 3 – red     -----&gt; DB9 2</w:t>
      </w:r>
    </w:p>
    <w:p w14:paraId="56F8A3D0" w14:textId="77777777" w:rsidR="00DE7093" w:rsidRPr="001C68CB" w:rsidRDefault="00DE7093" w:rsidP="00DE7093">
      <w:r w:rsidRPr="001C68CB">
        <w:t>RJ12 4 – green -----&gt; DB9 3</w:t>
      </w:r>
    </w:p>
    <w:p w14:paraId="5C383019" w14:textId="5F6D5501" w:rsidR="00701A1D" w:rsidRPr="001C68CB" w:rsidRDefault="00DE7093" w:rsidP="00701A1D">
      <w:r w:rsidRPr="001C68CB">
        <w:t xml:space="preserve"> </w:t>
      </w:r>
    </w:p>
    <w:p w14:paraId="1CF5B925" w14:textId="19CC9497" w:rsidR="00701A1D" w:rsidRPr="001C68CB" w:rsidRDefault="00701A1D" w:rsidP="00701A1D"/>
    <w:p w14:paraId="586D17A8" w14:textId="6C3167B6" w:rsidR="00701A1D" w:rsidRPr="001C68CB" w:rsidRDefault="00701A1D" w:rsidP="00701A1D"/>
    <w:p w14:paraId="397738A3" w14:textId="0062F1EA" w:rsidR="00701A1D" w:rsidRPr="001C68CB" w:rsidRDefault="00701A1D" w:rsidP="00701A1D"/>
    <w:p w14:paraId="6EE75CB8" w14:textId="77777777" w:rsidR="00701A1D" w:rsidRPr="001C68CB" w:rsidRDefault="00701A1D" w:rsidP="00701A1D"/>
    <w:p w14:paraId="08AC3DAF" w14:textId="77777777" w:rsidR="00DE7093" w:rsidRPr="001C68CB" w:rsidRDefault="00DE7093" w:rsidP="00DE7093">
      <w:r w:rsidRPr="001C68CB">
        <w:t xml:space="preserve">Once you have the cable plug it into the Serial port. </w:t>
      </w:r>
    </w:p>
    <w:p w14:paraId="52C71659" w14:textId="72523AB2" w:rsidR="00DE7093" w:rsidRPr="001C68CB" w:rsidRDefault="00DE7093" w:rsidP="00DE7093">
      <w:r w:rsidRPr="001C68CB">
        <w:rPr>
          <w:noProof/>
        </w:rPr>
        <w:drawing>
          <wp:anchor distT="0" distB="0" distL="114300" distR="114300" simplePos="0" relativeHeight="251657728" behindDoc="0" locked="0" layoutInCell="1" allowOverlap="1" wp14:anchorId="5042CC9B" wp14:editId="5C924447">
            <wp:simplePos x="0" y="0"/>
            <wp:positionH relativeFrom="margin">
              <wp:align>right</wp:align>
            </wp:positionH>
            <wp:positionV relativeFrom="paragraph">
              <wp:posOffset>162560</wp:posOffset>
            </wp:positionV>
            <wp:extent cx="2379980" cy="2327275"/>
            <wp:effectExtent l="0" t="0" r="1270" b="0"/>
            <wp:wrapNone/>
            <wp:docPr id="120" name="Afbeelding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9980" cy="2327275"/>
                    </a:xfrm>
                    <a:prstGeom prst="rect">
                      <a:avLst/>
                    </a:prstGeom>
                    <a:noFill/>
                  </pic:spPr>
                </pic:pic>
              </a:graphicData>
            </a:graphic>
            <wp14:sizeRelH relativeFrom="page">
              <wp14:pctWidth>0</wp14:pctWidth>
            </wp14:sizeRelH>
            <wp14:sizeRelV relativeFrom="page">
              <wp14:pctHeight>0</wp14:pctHeight>
            </wp14:sizeRelV>
          </wp:anchor>
        </w:drawing>
      </w:r>
      <w:r w:rsidRPr="001C68CB">
        <w:t>Start up a terminal program and configure the port using the following parameters:</w:t>
      </w:r>
    </w:p>
    <w:p w14:paraId="3AB141E1" w14:textId="0A197BD0" w:rsidR="00DE7093" w:rsidRPr="001C68CB" w:rsidRDefault="00DE7093" w:rsidP="00DE7093">
      <w:r w:rsidRPr="001C68CB">
        <w:rPr>
          <w:noProof/>
        </w:rPr>
        <w:drawing>
          <wp:inline distT="0" distB="0" distL="0" distR="0" wp14:anchorId="15237D82" wp14:editId="5E2D4769">
            <wp:extent cx="1819910" cy="3217545"/>
            <wp:effectExtent l="6032" t="0" r="0" b="0"/>
            <wp:docPr id="106" name="Afbeelding 106" descr="https://scontent.fadd1-1.fna.fbcdn.net/v/t1.15752-9/57170683_847079242336787_1301590745290899456_n.jpg?_nc_cat=110&amp;_nc_ht=scontent.fadd1-1.fna&amp;oh=0a7b6f61cc7010ae25ea69893d7497d2&amp;oe=5D2F65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descr="https://scontent.fadd1-1.fna.fbcdn.net/v/t1.15752-9/57170683_847079242336787_1301590745290899456_n.jpg?_nc_cat=110&amp;_nc_ht=scontent.fadd1-1.fna&amp;oh=0a7b6f61cc7010ae25ea69893d7497d2&amp;oe=5D2F65C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1819910" cy="3217545"/>
                    </a:xfrm>
                    <a:prstGeom prst="rect">
                      <a:avLst/>
                    </a:prstGeom>
                    <a:noFill/>
                    <a:ln>
                      <a:noFill/>
                    </a:ln>
                  </pic:spPr>
                </pic:pic>
              </a:graphicData>
            </a:graphic>
          </wp:inline>
        </w:drawing>
      </w:r>
    </w:p>
    <w:p w14:paraId="3D391DA5" w14:textId="77777777" w:rsidR="00DE7093" w:rsidRPr="001C68CB" w:rsidRDefault="00DE7093" w:rsidP="00DE7093"/>
    <w:p w14:paraId="533312AA" w14:textId="57EA9DF7" w:rsidR="00701A1D" w:rsidRPr="001C68CB" w:rsidRDefault="00DE7093" w:rsidP="00DE7093">
      <w:r w:rsidRPr="001C68CB">
        <w:t xml:space="preserve">U need to find the correct port to </w:t>
      </w:r>
      <w:r w:rsidR="009C0EAD" w:rsidRPr="001C68CB">
        <w:t>which</w:t>
      </w:r>
      <w:r w:rsidRPr="001C68CB">
        <w:t xml:space="preserve"> the PDU is connected. Locate this port in Device manager on your pc. It is possible that you need to install a driver for the USB to Serial convertor.</w:t>
      </w:r>
    </w:p>
    <w:p w14:paraId="486066BD" w14:textId="77777777" w:rsidR="00701A1D" w:rsidRPr="001C68CB" w:rsidRDefault="00701A1D">
      <w:pPr>
        <w:spacing w:after="0"/>
      </w:pPr>
      <w:r w:rsidRPr="001C68CB">
        <w:br w:type="page"/>
      </w:r>
    </w:p>
    <w:p w14:paraId="4042C022" w14:textId="672EFC68" w:rsidR="00DE7093" w:rsidRPr="001C68CB" w:rsidRDefault="00DE7093" w:rsidP="00DE7093">
      <w:pPr>
        <w:spacing w:after="0"/>
      </w:pPr>
      <w:r w:rsidRPr="001C68CB">
        <w:lastRenderedPageBreak/>
        <w:t>Once you open the Serial connection press Enter until you see the user prompt appears. Then Press the Reset button. The Status LED will flash alternately orange and green. Press the Reset</w:t>
      </w:r>
      <w:r w:rsidR="00701A1D" w:rsidRPr="001C68CB">
        <w:t xml:space="preserve"> </w:t>
      </w:r>
      <w:r w:rsidRPr="001C68CB">
        <w:t xml:space="preserve">button a second time immediately while the LED is flashing to reset the </w:t>
      </w:r>
      <w:r w:rsidR="001C68CB" w:rsidRPr="001C68CB">
        <w:t>username</w:t>
      </w:r>
      <w:r w:rsidRPr="001C68CB">
        <w:t xml:space="preserve"> and password</w:t>
      </w:r>
      <w:r w:rsidR="00701A1D" w:rsidRPr="001C68CB">
        <w:t xml:space="preserve"> </w:t>
      </w:r>
      <w:r w:rsidRPr="001C68CB">
        <w:t xml:space="preserve">to their defaults temporarily. </w:t>
      </w:r>
    </w:p>
    <w:p w14:paraId="5BD1B32A" w14:textId="77777777" w:rsidR="00DE7093" w:rsidRPr="001C68CB" w:rsidRDefault="00DE7093" w:rsidP="00DE7093">
      <w:pPr>
        <w:spacing w:after="0"/>
      </w:pPr>
      <w:r w:rsidRPr="001C68CB">
        <w:t>Press enter again to display the User prompt. Then use the default, apc, for username and password. You should be able to login. Once you entered the console you can find your way to the accounts and change the username and password to whatever you choose.</w:t>
      </w:r>
    </w:p>
    <w:p w14:paraId="16D331CB" w14:textId="41EE3571" w:rsidR="00DE7093" w:rsidRPr="001C68CB" w:rsidRDefault="00DE7093" w:rsidP="00DE7093">
      <w:pPr>
        <w:spacing w:after="0"/>
      </w:pPr>
      <w:r w:rsidRPr="001C68CB">
        <w:rPr>
          <w:noProof/>
        </w:rPr>
        <w:drawing>
          <wp:inline distT="0" distB="0" distL="0" distR="0" wp14:anchorId="0D929AA1" wp14:editId="03BC2708">
            <wp:extent cx="5408763" cy="5671753"/>
            <wp:effectExtent l="0" t="0" r="1905" b="5715"/>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7197" cy="5691083"/>
                    </a:xfrm>
                    <a:prstGeom prst="rect">
                      <a:avLst/>
                    </a:prstGeom>
                    <a:noFill/>
                    <a:ln>
                      <a:noFill/>
                    </a:ln>
                  </pic:spPr>
                </pic:pic>
              </a:graphicData>
            </a:graphic>
          </wp:inline>
        </w:drawing>
      </w:r>
    </w:p>
    <w:p w14:paraId="3F2A02ED" w14:textId="77777777" w:rsidR="00DE7093" w:rsidRPr="001C68CB" w:rsidRDefault="00DE7093" w:rsidP="00DE7093">
      <w:r w:rsidRPr="001C68CB">
        <w:br w:type="page"/>
      </w:r>
    </w:p>
    <w:p w14:paraId="2F3EEACD" w14:textId="634E9D86" w:rsidR="00701A1D" w:rsidRPr="001C68CB" w:rsidRDefault="00701A1D" w:rsidP="00701A1D">
      <w:pPr>
        <w:pStyle w:val="Kop2"/>
      </w:pPr>
      <w:bookmarkStart w:id="17" w:name="_Toc9492946"/>
      <w:r w:rsidRPr="001C68CB">
        <w:lastRenderedPageBreak/>
        <w:t>Logging in via GUI</w:t>
      </w:r>
      <w:bookmarkEnd w:id="17"/>
    </w:p>
    <w:p w14:paraId="63980109" w14:textId="6E5874F2" w:rsidR="00DE7093" w:rsidRPr="001C68CB" w:rsidRDefault="00DE7093" w:rsidP="00701A1D">
      <w:pPr>
        <w:spacing w:after="0"/>
      </w:pPr>
      <w:r w:rsidRPr="001C68CB">
        <w:t xml:space="preserve">You can also login using the web interface. Go to the ip address of the PDU and enter the correct credentials (admin admin). </w:t>
      </w:r>
    </w:p>
    <w:p w14:paraId="528B5023" w14:textId="77777777" w:rsidR="00701A1D" w:rsidRPr="001C68CB" w:rsidRDefault="00701A1D" w:rsidP="00701A1D">
      <w:pPr>
        <w:spacing w:after="0"/>
      </w:pPr>
    </w:p>
    <w:p w14:paraId="596CB26D" w14:textId="7E53B3F1" w:rsidR="00DE7093" w:rsidRPr="001C68CB" w:rsidRDefault="00DE7093" w:rsidP="00DE7093">
      <w:pPr>
        <w:spacing w:after="0"/>
      </w:pPr>
      <w:r w:rsidRPr="001C68CB">
        <w:rPr>
          <w:noProof/>
        </w:rPr>
        <w:drawing>
          <wp:inline distT="0" distB="0" distL="0" distR="0" wp14:anchorId="4C42C105" wp14:editId="31CC8E08">
            <wp:extent cx="5652135" cy="2397125"/>
            <wp:effectExtent l="0" t="0" r="5715" b="3175"/>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135" cy="2397125"/>
                    </a:xfrm>
                    <a:prstGeom prst="rect">
                      <a:avLst/>
                    </a:prstGeom>
                    <a:noFill/>
                    <a:ln>
                      <a:noFill/>
                    </a:ln>
                  </pic:spPr>
                </pic:pic>
              </a:graphicData>
            </a:graphic>
          </wp:inline>
        </w:drawing>
      </w:r>
    </w:p>
    <w:p w14:paraId="6C2B2A98" w14:textId="77777777" w:rsidR="00701A1D" w:rsidRPr="001C68CB" w:rsidRDefault="00701A1D" w:rsidP="00DE7093">
      <w:pPr>
        <w:spacing w:after="0"/>
      </w:pPr>
    </w:p>
    <w:p w14:paraId="3A05D89D" w14:textId="4F0E07C6" w:rsidR="00DE7093" w:rsidRPr="001C68CB" w:rsidRDefault="00DE7093" w:rsidP="00DE7093">
      <w:pPr>
        <w:spacing w:after="0"/>
      </w:pPr>
      <w:r w:rsidRPr="001C68CB">
        <w:t>Here you can see the basic information of the rack. it is also possible to configure alarms, change network settings, manage users and many more.</w:t>
      </w:r>
    </w:p>
    <w:p w14:paraId="684D08D3" w14:textId="77777777" w:rsidR="00701A1D" w:rsidRPr="001C68CB" w:rsidRDefault="00701A1D" w:rsidP="00DE7093">
      <w:pPr>
        <w:spacing w:after="0"/>
      </w:pPr>
    </w:p>
    <w:p w14:paraId="0D53D0C9" w14:textId="2632A67A" w:rsidR="00DE7093" w:rsidRPr="001C68CB" w:rsidRDefault="00DE7093" w:rsidP="00DE7093">
      <w:pPr>
        <w:spacing w:after="0"/>
      </w:pPr>
      <w:r w:rsidRPr="001C68CB">
        <w:rPr>
          <w:noProof/>
        </w:rPr>
        <w:drawing>
          <wp:inline distT="0" distB="0" distL="0" distR="0" wp14:anchorId="37F3AEF0" wp14:editId="6C4ECD9B">
            <wp:extent cx="5652135" cy="3459480"/>
            <wp:effectExtent l="0" t="0" r="5715" b="762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135" cy="3459480"/>
                    </a:xfrm>
                    <a:prstGeom prst="rect">
                      <a:avLst/>
                    </a:prstGeom>
                    <a:noFill/>
                    <a:ln>
                      <a:noFill/>
                    </a:ln>
                  </pic:spPr>
                </pic:pic>
              </a:graphicData>
            </a:graphic>
          </wp:inline>
        </w:drawing>
      </w:r>
    </w:p>
    <w:p w14:paraId="29228DD1" w14:textId="77777777" w:rsidR="00701A1D" w:rsidRPr="001C68CB" w:rsidRDefault="00701A1D" w:rsidP="00DE7093">
      <w:pPr>
        <w:spacing w:after="0"/>
      </w:pPr>
      <w:r w:rsidRPr="001C68CB">
        <w:br w:type="page"/>
      </w:r>
    </w:p>
    <w:p w14:paraId="0536F9E7" w14:textId="17F1CF93" w:rsidR="00701A1D" w:rsidRDefault="00701A1D" w:rsidP="00701A1D">
      <w:pPr>
        <w:pStyle w:val="Kop2"/>
      </w:pPr>
      <w:bookmarkStart w:id="18" w:name="_Toc9492947"/>
      <w:r w:rsidRPr="001C68CB">
        <w:lastRenderedPageBreak/>
        <w:t>Configuring SNMP on PDU</w:t>
      </w:r>
      <w:bookmarkEnd w:id="18"/>
    </w:p>
    <w:p w14:paraId="32B4F7D8" w14:textId="5D70C855" w:rsidR="00630742" w:rsidRPr="00630742" w:rsidRDefault="00630742" w:rsidP="00630742">
      <w:r>
        <w:t>You can configure SNMP both with CLI as with GUI. In the next steps I will show how to do this using the GUI.</w:t>
      </w:r>
    </w:p>
    <w:p w14:paraId="05948C1E" w14:textId="15441469" w:rsidR="00701A1D" w:rsidRPr="001C68CB" w:rsidRDefault="00701A1D" w:rsidP="00701A1D">
      <w:pPr>
        <w:pStyle w:val="Kop3"/>
      </w:pPr>
      <w:bookmarkStart w:id="19" w:name="_Toc9492948"/>
      <w:r w:rsidRPr="001C68CB">
        <w:t>Adding the raspberry pi</w:t>
      </w:r>
      <w:bookmarkEnd w:id="19"/>
    </w:p>
    <w:p w14:paraId="76ADA213" w14:textId="0AE2A54B" w:rsidR="00DE7093" w:rsidRPr="001C68CB" w:rsidRDefault="00DE7093" w:rsidP="00DE7093">
      <w:pPr>
        <w:spacing w:after="0"/>
      </w:pPr>
      <w:r w:rsidRPr="001C68CB">
        <w:t xml:space="preserve">In order to make it possible for the Raspberry pi to perform queries on the PDU we need to configure the PDU to allow read access from the pi. In order to do </w:t>
      </w:r>
      <w:r w:rsidR="001C68CB" w:rsidRPr="001C68CB">
        <w:t>this,</w:t>
      </w:r>
      <w:r w:rsidRPr="001C68CB">
        <w:t xml:space="preserve"> go to the administration tab and select the Network tab. Here you see on the left side </w:t>
      </w:r>
      <w:r w:rsidR="001C68CB" w:rsidRPr="001C68CB">
        <w:t>a</w:t>
      </w:r>
      <w:r w:rsidRPr="001C68CB">
        <w:t xml:space="preserve"> list with possible network features to configure. Go to the SNMP – access control field. Here you can add the address of the device. For our project the pi only needs read access, all the other community names can be disabled. </w:t>
      </w:r>
      <w:r w:rsidRPr="001C68CB">
        <w:rPr>
          <w:noProof/>
        </w:rPr>
        <w:t xml:space="preserve"> By adding the ip address of the pi to the list it will be possible to send SNMP queries.</w:t>
      </w:r>
    </w:p>
    <w:p w14:paraId="7D87F549" w14:textId="77777777" w:rsidR="00701A1D" w:rsidRPr="001C68CB" w:rsidRDefault="00701A1D" w:rsidP="00DE7093">
      <w:pPr>
        <w:spacing w:after="0"/>
        <w:rPr>
          <w:noProof/>
        </w:rPr>
      </w:pPr>
    </w:p>
    <w:p w14:paraId="7E2FA1B8" w14:textId="63D9DD31" w:rsidR="00DE7093" w:rsidRPr="001C68CB" w:rsidRDefault="00DE7093" w:rsidP="00DE7093">
      <w:pPr>
        <w:spacing w:after="0"/>
      </w:pPr>
      <w:r w:rsidRPr="001C68CB">
        <w:rPr>
          <w:noProof/>
        </w:rPr>
        <w:drawing>
          <wp:inline distT="0" distB="0" distL="0" distR="0" wp14:anchorId="1A8B0A07" wp14:editId="07590861">
            <wp:extent cx="5652135" cy="3748405"/>
            <wp:effectExtent l="0" t="0" r="5715" b="4445"/>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2135" cy="3748405"/>
                    </a:xfrm>
                    <a:prstGeom prst="rect">
                      <a:avLst/>
                    </a:prstGeom>
                    <a:noFill/>
                    <a:ln>
                      <a:noFill/>
                    </a:ln>
                  </pic:spPr>
                </pic:pic>
              </a:graphicData>
            </a:graphic>
          </wp:inline>
        </w:drawing>
      </w:r>
    </w:p>
    <w:p w14:paraId="38077B64" w14:textId="77777777" w:rsidR="00701A1D" w:rsidRPr="001C68CB" w:rsidRDefault="00701A1D" w:rsidP="00DE7093">
      <w:pPr>
        <w:spacing w:after="0"/>
      </w:pPr>
    </w:p>
    <w:p w14:paraId="045C0290" w14:textId="121575F6" w:rsidR="00DE7093" w:rsidRPr="001C68CB" w:rsidRDefault="00DE7093" w:rsidP="00DE7093">
      <w:pPr>
        <w:spacing w:after="0"/>
      </w:pPr>
      <w:r w:rsidRPr="001C68CB">
        <w:t>If you click on a community name you can change all the options.</w:t>
      </w:r>
    </w:p>
    <w:p w14:paraId="5C5B0E8B" w14:textId="77777777" w:rsidR="00701A1D" w:rsidRPr="001C68CB" w:rsidRDefault="00701A1D" w:rsidP="00DE7093">
      <w:pPr>
        <w:spacing w:after="0"/>
      </w:pPr>
    </w:p>
    <w:p w14:paraId="58DB0562" w14:textId="259821C2" w:rsidR="00DE7093" w:rsidRPr="001C68CB" w:rsidRDefault="00DE7093" w:rsidP="00DE7093">
      <w:pPr>
        <w:spacing w:after="0"/>
      </w:pPr>
      <w:r w:rsidRPr="001C68CB">
        <w:rPr>
          <w:noProof/>
        </w:rPr>
        <w:drawing>
          <wp:inline distT="0" distB="0" distL="0" distR="0" wp14:anchorId="630C640A" wp14:editId="6DD1D2FD">
            <wp:extent cx="5652135" cy="1870075"/>
            <wp:effectExtent l="0" t="0" r="5715"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2135" cy="1870075"/>
                    </a:xfrm>
                    <a:prstGeom prst="rect">
                      <a:avLst/>
                    </a:prstGeom>
                    <a:noFill/>
                    <a:ln>
                      <a:noFill/>
                    </a:ln>
                  </pic:spPr>
                </pic:pic>
              </a:graphicData>
            </a:graphic>
          </wp:inline>
        </w:drawing>
      </w:r>
    </w:p>
    <w:p w14:paraId="656A6DD8" w14:textId="77777777" w:rsidR="00DE7093" w:rsidRPr="001C68CB" w:rsidRDefault="00DE7093" w:rsidP="00DE7093">
      <w:pPr>
        <w:spacing w:after="0"/>
      </w:pPr>
    </w:p>
    <w:p w14:paraId="3F04F13A" w14:textId="77777777" w:rsidR="00DE7093" w:rsidRPr="001C68CB" w:rsidRDefault="00DE7093" w:rsidP="00DE7093">
      <w:pPr>
        <w:spacing w:after="0"/>
      </w:pPr>
    </w:p>
    <w:p w14:paraId="3BA71E47" w14:textId="77777777" w:rsidR="00DE7093" w:rsidRPr="001C68CB" w:rsidRDefault="00DE7093" w:rsidP="00DE7093">
      <w:r w:rsidRPr="001C68CB">
        <w:br w:type="page"/>
      </w:r>
    </w:p>
    <w:p w14:paraId="0DCBD0B4" w14:textId="0E6327B2" w:rsidR="00701A1D" w:rsidRPr="001C68CB" w:rsidRDefault="001C68CB" w:rsidP="00701A1D">
      <w:pPr>
        <w:pStyle w:val="Kop3"/>
      </w:pPr>
      <w:bookmarkStart w:id="20" w:name="_Toc9492949"/>
      <w:r w:rsidRPr="001C68CB">
        <w:lastRenderedPageBreak/>
        <w:t>PowerNet</w:t>
      </w:r>
      <w:r w:rsidR="00701A1D" w:rsidRPr="001C68CB">
        <w:t xml:space="preserve"> MIB</w:t>
      </w:r>
      <w:bookmarkEnd w:id="20"/>
    </w:p>
    <w:p w14:paraId="15416C54" w14:textId="0A15B890" w:rsidR="00DE7093" w:rsidRPr="001C68CB" w:rsidRDefault="00DE7093" w:rsidP="00DE7093">
      <w:pPr>
        <w:spacing w:after="0"/>
      </w:pPr>
      <w:r w:rsidRPr="001C68CB">
        <w:t xml:space="preserve">We want to gather information regarding the power consumption and load status of the PDU. The PDU is configured with the use of SNMP. SNMP is a protocol which you can use to send and receive data from a </w:t>
      </w:r>
      <w:r w:rsidR="009C5119" w:rsidRPr="001C68CB">
        <w:t>device</w:t>
      </w:r>
      <w:r w:rsidRPr="001C68CB">
        <w:t xml:space="preserve"> using OID’s. OID’s are identifiers and determine a path to a certain value holding information of a </w:t>
      </w:r>
      <w:r w:rsidR="009C5119" w:rsidRPr="001C68CB">
        <w:t>part</w:t>
      </w:r>
      <w:r w:rsidRPr="001C68CB">
        <w:t xml:space="preserve"> of the device. We can use the </w:t>
      </w:r>
      <w:r w:rsidR="001C68CB" w:rsidRPr="001C68CB">
        <w:t>PowerNet</w:t>
      </w:r>
      <w:r w:rsidRPr="001C68CB">
        <w:t xml:space="preserve"> MIB as a library to search for </w:t>
      </w:r>
      <w:r w:rsidR="00701A1D" w:rsidRPr="001C68CB">
        <w:t>all</w:t>
      </w:r>
      <w:r w:rsidRPr="001C68CB">
        <w:t xml:space="preserve"> the OID’s that are of value to us. Here is a part of the library:</w:t>
      </w:r>
    </w:p>
    <w:p w14:paraId="09E58086" w14:textId="79C86811" w:rsidR="00DE7093" w:rsidRPr="001C68CB" w:rsidRDefault="00DE7093" w:rsidP="00DE7093">
      <w:pPr>
        <w:spacing w:after="0"/>
      </w:pPr>
      <w:r w:rsidRPr="001C68CB">
        <w:rPr>
          <w:noProof/>
        </w:rPr>
        <w:drawing>
          <wp:inline distT="0" distB="0" distL="0" distR="0" wp14:anchorId="6D66C7FE" wp14:editId="5A7947E8">
            <wp:extent cx="5652135" cy="5669280"/>
            <wp:effectExtent l="0" t="0" r="5715" b="762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2135" cy="5669280"/>
                    </a:xfrm>
                    <a:prstGeom prst="rect">
                      <a:avLst/>
                    </a:prstGeom>
                    <a:noFill/>
                    <a:ln>
                      <a:noFill/>
                    </a:ln>
                  </pic:spPr>
                </pic:pic>
              </a:graphicData>
            </a:graphic>
          </wp:inline>
        </w:drawing>
      </w:r>
    </w:p>
    <w:p w14:paraId="44805C63" w14:textId="77777777" w:rsidR="00DE7093" w:rsidRPr="001C68CB" w:rsidRDefault="00DE7093" w:rsidP="00DE7093">
      <w:r w:rsidRPr="001C68CB">
        <w:br w:type="page"/>
      </w:r>
    </w:p>
    <w:p w14:paraId="0B65154A" w14:textId="48A11EF8" w:rsidR="00DE7093" w:rsidRPr="001C68CB" w:rsidRDefault="00DE7093" w:rsidP="00DE7093">
      <w:pPr>
        <w:spacing w:after="0"/>
      </w:pPr>
      <w:r w:rsidRPr="001C68CB">
        <w:lastRenderedPageBreak/>
        <w:t xml:space="preserve">To test whether </w:t>
      </w:r>
      <w:r w:rsidR="001C68CB" w:rsidRPr="001C68CB">
        <w:t>an</w:t>
      </w:r>
      <w:r w:rsidRPr="001C68CB">
        <w:t xml:space="preserve"> OID is available for our device I downloaded a program called SNMP-tester which send queries to the PDU requesting information. First you need to enter your ip address and the ip address of the device you want to send the SNMP requests to, in our case the PDU. Then you can fill in an OID or a path to </w:t>
      </w:r>
      <w:r w:rsidR="009C5119" w:rsidRPr="001C68CB">
        <w:t>several</w:t>
      </w:r>
      <w:r w:rsidRPr="001C68CB">
        <w:t xml:space="preserve"> OID’s. After some testing I realized that the useful IOD’s where situated in the path 1.3.6.1.4.1.318.1.1.12. </w:t>
      </w:r>
    </w:p>
    <w:p w14:paraId="3FEE6AC2" w14:textId="77777777" w:rsidR="00DE7093" w:rsidRPr="001C68CB" w:rsidRDefault="00DE7093" w:rsidP="00DE7093">
      <w:pPr>
        <w:spacing w:after="0"/>
      </w:pPr>
      <w:r w:rsidRPr="001C68CB">
        <w:t>{iso(1) identified-organization(3) dod(6) internet(1) private(4) enterprise(1) apc(318) products(1) hardware(1) rPDU(12)}</w:t>
      </w:r>
    </w:p>
    <w:p w14:paraId="38827B21" w14:textId="77777777" w:rsidR="00DE7093" w:rsidRPr="001C68CB" w:rsidRDefault="00DE7093" w:rsidP="00DE7093">
      <w:pPr>
        <w:spacing w:after="0"/>
      </w:pPr>
    </w:p>
    <w:p w14:paraId="00BA74FD" w14:textId="77777777" w:rsidR="00DE7093" w:rsidRPr="001C68CB" w:rsidRDefault="00DE7093" w:rsidP="00DE7093">
      <w:pPr>
        <w:spacing w:after="0"/>
      </w:pPr>
      <w:r w:rsidRPr="001C68CB">
        <w:t xml:space="preserve">For full explanation of all the IOD’s I suggest you read the section in the MIB of APC. </w:t>
      </w:r>
    </w:p>
    <w:p w14:paraId="0C26B2C7" w14:textId="77777777" w:rsidR="00DE7093" w:rsidRPr="001C68CB" w:rsidRDefault="00FE1235" w:rsidP="00DE7093">
      <w:pPr>
        <w:spacing w:after="0"/>
      </w:pPr>
      <w:hyperlink r:id="rId37" w:history="1">
        <w:r w:rsidR="00DE7093" w:rsidRPr="001C68CB">
          <w:rPr>
            <w:rStyle w:val="Hyperlink"/>
          </w:rPr>
          <w:t>http://www.circitor.fr/Mibs/Html/P/PowerNet-MIB.php</w:t>
        </w:r>
      </w:hyperlink>
    </w:p>
    <w:p w14:paraId="43A53DDB" w14:textId="77777777" w:rsidR="00DE7093" w:rsidRPr="001C68CB" w:rsidRDefault="00DE7093" w:rsidP="00DE7093">
      <w:pPr>
        <w:spacing w:after="0"/>
      </w:pPr>
    </w:p>
    <w:p w14:paraId="3542DD6D" w14:textId="615F233D" w:rsidR="00DE7093" w:rsidRPr="001C68CB" w:rsidRDefault="00DE7093" w:rsidP="00DE7093">
      <w:pPr>
        <w:spacing w:after="0"/>
      </w:pPr>
      <w:r w:rsidRPr="001C68CB">
        <w:t>We are working with old PDU’s (AP7853</w:t>
      </w:r>
      <w:r w:rsidR="001C68CB" w:rsidRPr="001C68CB">
        <w:t>) and</w:t>
      </w:r>
      <w:r w:rsidRPr="001C68CB">
        <w:t xml:space="preserve"> therefore a lot of the IOD’s aren’t available. For this project we are interested in the following:</w:t>
      </w:r>
    </w:p>
    <w:p w14:paraId="61357F1B" w14:textId="08973581" w:rsidR="00DE7093" w:rsidRPr="001C68CB" w:rsidRDefault="001C68CB" w:rsidP="00DE7093">
      <w:pPr>
        <w:spacing w:after="0"/>
      </w:pPr>
      <w:r w:rsidRPr="001C68CB">
        <w:t>devicePowerwatts 1.3.6.1.4.1.318.1.1.12.1.16.0</w:t>
      </w:r>
    </w:p>
    <w:p w14:paraId="5C5A06D9" w14:textId="77777777" w:rsidR="00DE7093" w:rsidRPr="001C68CB" w:rsidRDefault="00DE7093" w:rsidP="00DE7093">
      <w:pPr>
        <w:spacing w:after="0"/>
      </w:pPr>
      <w:r w:rsidRPr="001C68CB">
        <w:t>rPduStatusload 1.3.6.1.4.1.318.1.1.12.2.3.1.1.2/ .1 / .2 / .3</w:t>
      </w:r>
    </w:p>
    <w:p w14:paraId="04C59D16" w14:textId="5FBCFAC9" w:rsidR="00DE7093" w:rsidRPr="001C68CB" w:rsidRDefault="00DE7093" w:rsidP="00DE7093">
      <w:pPr>
        <w:spacing w:after="0"/>
      </w:pPr>
      <w:r w:rsidRPr="001C68CB">
        <w:t xml:space="preserve">the 1,2 and 3 stands for the first bank, the second bank and the total bank </w:t>
      </w:r>
    </w:p>
    <w:p w14:paraId="6FEDE561" w14:textId="77777777" w:rsidR="00701A1D" w:rsidRPr="001C68CB" w:rsidRDefault="00701A1D" w:rsidP="00DE7093">
      <w:pPr>
        <w:spacing w:after="0"/>
      </w:pPr>
    </w:p>
    <w:p w14:paraId="2C27F7D6" w14:textId="03F47139" w:rsidR="00DE7093" w:rsidRPr="001C68CB" w:rsidRDefault="00DE7093" w:rsidP="00DE7093">
      <w:pPr>
        <w:spacing w:after="0"/>
      </w:pPr>
      <w:r w:rsidRPr="001C68CB">
        <w:rPr>
          <w:noProof/>
        </w:rPr>
        <w:drawing>
          <wp:inline distT="0" distB="0" distL="0" distR="0" wp14:anchorId="1B135EDA" wp14:editId="7B6F9D5A">
            <wp:extent cx="5652135" cy="4241165"/>
            <wp:effectExtent l="0" t="0" r="5715" b="6985"/>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2135" cy="4241165"/>
                    </a:xfrm>
                    <a:prstGeom prst="rect">
                      <a:avLst/>
                    </a:prstGeom>
                    <a:noFill/>
                    <a:ln>
                      <a:noFill/>
                    </a:ln>
                  </pic:spPr>
                </pic:pic>
              </a:graphicData>
            </a:graphic>
          </wp:inline>
        </w:drawing>
      </w:r>
    </w:p>
    <w:p w14:paraId="145B91FB" w14:textId="77777777" w:rsidR="00DE7093" w:rsidRPr="001C68CB" w:rsidRDefault="00DE7093" w:rsidP="00DE7093">
      <w:r w:rsidRPr="001C68CB">
        <w:br w:type="page"/>
      </w:r>
    </w:p>
    <w:p w14:paraId="69CFACE7" w14:textId="13F218D1" w:rsidR="00701A1D" w:rsidRPr="001C68CB" w:rsidRDefault="00701A1D" w:rsidP="00701A1D">
      <w:pPr>
        <w:pStyle w:val="Kop3"/>
      </w:pPr>
      <w:bookmarkStart w:id="21" w:name="_Toc9492950"/>
      <w:r w:rsidRPr="001C68CB">
        <w:lastRenderedPageBreak/>
        <w:t>PDU Firmware upgrade (extra)</w:t>
      </w:r>
      <w:bookmarkEnd w:id="21"/>
    </w:p>
    <w:p w14:paraId="17FBF75E" w14:textId="6270013B" w:rsidR="00DE7093" w:rsidRPr="001C68CB" w:rsidRDefault="00DE7093" w:rsidP="00DE7093">
      <w:r w:rsidRPr="001C68CB">
        <w:t xml:space="preserve">You can also perform a firmware upgrade on the APC. Download from the website of APC and give in the correct version of your equipment. You can then download an executable file. Connect a computer to the same network as the PDU. When you open this </w:t>
      </w:r>
      <w:r w:rsidR="001C68CB" w:rsidRPr="001C68CB">
        <w:t>file,</w:t>
      </w:r>
      <w:r w:rsidRPr="001C68CB">
        <w:t xml:space="preserve"> the following appears. Fill in the credentials of the PDU.</w:t>
      </w:r>
    </w:p>
    <w:p w14:paraId="384D98EE" w14:textId="3D661BE9" w:rsidR="00DE7093" w:rsidRPr="001C68CB" w:rsidRDefault="00DE7093" w:rsidP="00DE7093">
      <w:pPr>
        <w:spacing w:after="0"/>
      </w:pPr>
      <w:r w:rsidRPr="001C68CB">
        <w:rPr>
          <w:noProof/>
        </w:rPr>
        <w:drawing>
          <wp:inline distT="0" distB="0" distL="0" distR="0" wp14:anchorId="512A832C" wp14:editId="2CB1D5DC">
            <wp:extent cx="5652135" cy="5983605"/>
            <wp:effectExtent l="0" t="0" r="5715"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135" cy="5983605"/>
                    </a:xfrm>
                    <a:prstGeom prst="rect">
                      <a:avLst/>
                    </a:prstGeom>
                    <a:noFill/>
                    <a:ln>
                      <a:noFill/>
                    </a:ln>
                  </pic:spPr>
                </pic:pic>
              </a:graphicData>
            </a:graphic>
          </wp:inline>
        </w:drawing>
      </w:r>
    </w:p>
    <w:p w14:paraId="13F0BCC1" w14:textId="77777777" w:rsidR="00DE7093" w:rsidRPr="001C68CB" w:rsidRDefault="00DE7093" w:rsidP="00DE7093">
      <w:r w:rsidRPr="001C68CB">
        <w:br w:type="page"/>
      </w:r>
    </w:p>
    <w:p w14:paraId="4EBC1491" w14:textId="77777777" w:rsidR="00701A1D" w:rsidRPr="001C68CB" w:rsidRDefault="00701A1D" w:rsidP="00DE7093"/>
    <w:p w14:paraId="1585E6DF" w14:textId="6F3024A5" w:rsidR="00DE7093" w:rsidRPr="001C68CB" w:rsidRDefault="00010125" w:rsidP="00010125">
      <w:pPr>
        <w:pStyle w:val="Kop2"/>
      </w:pPr>
      <w:bookmarkStart w:id="22" w:name="_Toc9492951"/>
      <w:r w:rsidRPr="001C68CB">
        <w:t>Installing SNMP on the Raspberry Pi</w:t>
      </w:r>
      <w:bookmarkEnd w:id="22"/>
    </w:p>
    <w:p w14:paraId="303DF252" w14:textId="1EC3E38C" w:rsidR="00DE7093" w:rsidRPr="001C68CB" w:rsidRDefault="00DE7093" w:rsidP="00DE7093">
      <w:r w:rsidRPr="001C68CB">
        <w:t>First you will need to download net-</w:t>
      </w:r>
      <w:r w:rsidR="001C68CB" w:rsidRPr="001C68CB">
        <w:t>SNMP</w:t>
      </w:r>
      <w:r w:rsidRPr="001C68CB">
        <w:t xml:space="preserve"> using:</w:t>
      </w:r>
    </w:p>
    <w:p w14:paraId="455B8C42" w14:textId="77777777" w:rsidR="00010125" w:rsidRPr="001C68CB" w:rsidRDefault="00DE7093" w:rsidP="00DE7093">
      <w:r w:rsidRPr="001C68CB">
        <w:rPr>
          <w:noProof/>
        </w:rPr>
        <w:drawing>
          <wp:inline distT="0" distB="0" distL="0" distR="0" wp14:anchorId="66F70EBE" wp14:editId="10B0640D">
            <wp:extent cx="5652135" cy="213360"/>
            <wp:effectExtent l="0" t="0" r="571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2135" cy="213360"/>
                    </a:xfrm>
                    <a:prstGeom prst="rect">
                      <a:avLst/>
                    </a:prstGeom>
                    <a:noFill/>
                    <a:ln>
                      <a:noFill/>
                    </a:ln>
                  </pic:spPr>
                </pic:pic>
              </a:graphicData>
            </a:graphic>
          </wp:inline>
        </w:drawing>
      </w:r>
    </w:p>
    <w:p w14:paraId="538610C6" w14:textId="21F38D3A" w:rsidR="00DE7093" w:rsidRPr="001C68CB" w:rsidRDefault="00DE7093" w:rsidP="00DE7093">
      <w:r w:rsidRPr="001C68CB">
        <w:t xml:space="preserve">I used the no-check because the certificate from soundforge </w:t>
      </w:r>
      <w:r w:rsidR="00010125" w:rsidRPr="001C68CB">
        <w:t>isn’t</w:t>
      </w:r>
      <w:r w:rsidRPr="001C68CB">
        <w:t xml:space="preserve"> valid anymore. But our </w:t>
      </w:r>
      <w:r w:rsidR="001C68CB" w:rsidRPr="001C68CB">
        <w:t>SNMP</w:t>
      </w:r>
      <w:r w:rsidRPr="001C68CB">
        <w:t xml:space="preserve"> client will only work with this version of net-</w:t>
      </w:r>
      <w:r w:rsidR="009C5119" w:rsidRPr="001C68CB">
        <w:t>SNMP,</w:t>
      </w:r>
      <w:r w:rsidRPr="001C68CB">
        <w:t xml:space="preserve"> so we work around the certificates. If the –no-check-certificates option is not working wget didn’t install with all options included. You can fix this by making a file called: .wgetrc. and put this in the home directory. In the file write: check_certificates = off. </w:t>
      </w:r>
    </w:p>
    <w:p w14:paraId="593E65BA" w14:textId="3973872F" w:rsidR="00DE7093" w:rsidRPr="001C68CB" w:rsidRDefault="00DE7093" w:rsidP="00DE7093">
      <w:r w:rsidRPr="001C68CB">
        <w:t xml:space="preserve">Once we enter the </w:t>
      </w:r>
      <w:r w:rsidR="001C68CB" w:rsidRPr="001C68CB">
        <w:t>command,</w:t>
      </w:r>
      <w:r w:rsidRPr="001C68CB">
        <w:t xml:space="preserve"> we will encounter some errors because of the certificates problem but in the end the package should start downloading and you will see something like this:</w:t>
      </w:r>
    </w:p>
    <w:p w14:paraId="49D17CB1" w14:textId="5AF4852C" w:rsidR="00DE7093" w:rsidRPr="001C68CB" w:rsidRDefault="00DE7093" w:rsidP="00DE7093">
      <w:r w:rsidRPr="001C68CB">
        <w:rPr>
          <w:noProof/>
        </w:rPr>
        <w:drawing>
          <wp:inline distT="0" distB="0" distL="0" distR="0" wp14:anchorId="2EFD6E1C" wp14:editId="0163565B">
            <wp:extent cx="5652135" cy="4921250"/>
            <wp:effectExtent l="0" t="0" r="5715" b="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2135" cy="4921250"/>
                    </a:xfrm>
                    <a:prstGeom prst="rect">
                      <a:avLst/>
                    </a:prstGeom>
                    <a:noFill/>
                    <a:ln>
                      <a:noFill/>
                    </a:ln>
                  </pic:spPr>
                </pic:pic>
              </a:graphicData>
            </a:graphic>
          </wp:inline>
        </w:drawing>
      </w:r>
    </w:p>
    <w:p w14:paraId="04A97044" w14:textId="77777777" w:rsidR="00DE7093" w:rsidRPr="001C68CB" w:rsidRDefault="00DE7093" w:rsidP="00DE7093">
      <w:r w:rsidRPr="001C68CB">
        <w:br w:type="page"/>
      </w:r>
    </w:p>
    <w:p w14:paraId="73448BA2" w14:textId="77777777" w:rsidR="00DE7093" w:rsidRPr="001C68CB" w:rsidRDefault="00DE7093" w:rsidP="00DE7093"/>
    <w:p w14:paraId="27ADC921" w14:textId="042DA4FF" w:rsidR="00DE7093" w:rsidRPr="001C68CB" w:rsidRDefault="001C68CB" w:rsidP="00DE7093">
      <w:r w:rsidRPr="001C68CB">
        <w:t>Next,</w:t>
      </w:r>
      <w:r w:rsidR="00DE7093" w:rsidRPr="001C68CB">
        <w:t xml:space="preserve"> we need to install the Perl library because net-</w:t>
      </w:r>
      <w:r w:rsidRPr="001C68CB">
        <w:t>SNMP</w:t>
      </w:r>
      <w:r w:rsidR="00DE7093" w:rsidRPr="001C68CB">
        <w:t xml:space="preserve"> has dependencies to this package:</w:t>
      </w:r>
    </w:p>
    <w:p w14:paraId="5109B374" w14:textId="7A30FA16" w:rsidR="00DE7093" w:rsidRPr="001C68CB" w:rsidRDefault="00DE7093" w:rsidP="00DE7093">
      <w:r w:rsidRPr="001C68CB">
        <w:rPr>
          <w:noProof/>
        </w:rPr>
        <w:drawing>
          <wp:inline distT="0" distB="0" distL="0" distR="0" wp14:anchorId="4B75EEE7" wp14:editId="6662DFCF">
            <wp:extent cx="5652135" cy="194945"/>
            <wp:effectExtent l="0" t="0" r="5715"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2135" cy="194945"/>
                    </a:xfrm>
                    <a:prstGeom prst="rect">
                      <a:avLst/>
                    </a:prstGeom>
                    <a:noFill/>
                    <a:ln>
                      <a:noFill/>
                    </a:ln>
                  </pic:spPr>
                </pic:pic>
              </a:graphicData>
            </a:graphic>
          </wp:inline>
        </w:drawing>
      </w:r>
    </w:p>
    <w:p w14:paraId="7C365961" w14:textId="3EE79A1B" w:rsidR="00DE7093" w:rsidRPr="001C68CB" w:rsidRDefault="00DE7093" w:rsidP="00DE7093">
      <w:r w:rsidRPr="001C68CB">
        <w:t xml:space="preserve">After this is </w:t>
      </w:r>
      <w:r w:rsidR="001C68CB" w:rsidRPr="001C68CB">
        <w:t>done,</w:t>
      </w:r>
      <w:r w:rsidRPr="001C68CB">
        <w:t xml:space="preserve"> we can extract the downloaded file using: </w:t>
      </w:r>
    </w:p>
    <w:p w14:paraId="4C0FE230" w14:textId="4A07E999" w:rsidR="00DE7093" w:rsidRPr="001C68CB" w:rsidRDefault="00DE7093" w:rsidP="00DE7093">
      <w:r w:rsidRPr="001C68CB">
        <w:rPr>
          <w:noProof/>
        </w:rPr>
        <w:drawing>
          <wp:inline distT="0" distB="0" distL="0" distR="0" wp14:anchorId="065AFFBE" wp14:editId="6419BA2B">
            <wp:extent cx="5652135" cy="161925"/>
            <wp:effectExtent l="0" t="0" r="5715" b="9525"/>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2135" cy="161925"/>
                    </a:xfrm>
                    <a:prstGeom prst="rect">
                      <a:avLst/>
                    </a:prstGeom>
                    <a:noFill/>
                    <a:ln>
                      <a:noFill/>
                    </a:ln>
                  </pic:spPr>
                </pic:pic>
              </a:graphicData>
            </a:graphic>
          </wp:inline>
        </w:drawing>
      </w:r>
    </w:p>
    <w:p w14:paraId="18652056" w14:textId="49C6ED62" w:rsidR="00DE7093" w:rsidRPr="001C68CB" w:rsidRDefault="00DE7093" w:rsidP="00DE7093">
      <w:r w:rsidRPr="001C68CB">
        <w:t xml:space="preserve">then we </w:t>
      </w:r>
      <w:r w:rsidR="009C5119" w:rsidRPr="001C68CB">
        <w:t>enter</w:t>
      </w:r>
      <w:r w:rsidRPr="001C68CB">
        <w:t xml:space="preserve"> the main directory and configure the package:</w:t>
      </w:r>
    </w:p>
    <w:p w14:paraId="7A962EFF" w14:textId="23FEBC09" w:rsidR="00DE7093" w:rsidRPr="001C68CB" w:rsidRDefault="00DE7093" w:rsidP="00DE7093">
      <w:r w:rsidRPr="001C68CB">
        <w:rPr>
          <w:noProof/>
        </w:rPr>
        <w:drawing>
          <wp:inline distT="0" distB="0" distL="0" distR="0" wp14:anchorId="6C11DE1C" wp14:editId="4D7887CE">
            <wp:extent cx="5652135" cy="280035"/>
            <wp:effectExtent l="0" t="0" r="5715" b="5715"/>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2135" cy="280035"/>
                    </a:xfrm>
                    <a:prstGeom prst="rect">
                      <a:avLst/>
                    </a:prstGeom>
                    <a:noFill/>
                    <a:ln>
                      <a:noFill/>
                    </a:ln>
                  </pic:spPr>
                </pic:pic>
              </a:graphicData>
            </a:graphic>
          </wp:inline>
        </w:drawing>
      </w:r>
    </w:p>
    <w:p w14:paraId="6E95EFD5" w14:textId="77777777" w:rsidR="00DE7093" w:rsidRPr="001C68CB" w:rsidRDefault="00DE7093" w:rsidP="00DE7093">
      <w:r w:rsidRPr="001C68CB">
        <w:t>here we will need to fill in a few queries:</w:t>
      </w:r>
    </w:p>
    <w:p w14:paraId="091EC0AF" w14:textId="0DFB82D5" w:rsidR="00DE7093" w:rsidRPr="001C68CB" w:rsidRDefault="00DE7093" w:rsidP="00DE7093">
      <w:r w:rsidRPr="001C68CB">
        <w:rPr>
          <w:noProof/>
        </w:rPr>
        <w:drawing>
          <wp:inline distT="0" distB="0" distL="0" distR="0" wp14:anchorId="0482B9F5" wp14:editId="41D7C709">
            <wp:extent cx="5652135" cy="2851785"/>
            <wp:effectExtent l="0" t="0" r="5715" b="571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2135" cy="2851785"/>
                    </a:xfrm>
                    <a:prstGeom prst="rect">
                      <a:avLst/>
                    </a:prstGeom>
                    <a:noFill/>
                    <a:ln>
                      <a:noFill/>
                    </a:ln>
                  </pic:spPr>
                </pic:pic>
              </a:graphicData>
            </a:graphic>
          </wp:inline>
        </w:drawing>
      </w:r>
    </w:p>
    <w:p w14:paraId="7BD2A840" w14:textId="77777777" w:rsidR="00DE7093" w:rsidRPr="001C68CB" w:rsidRDefault="00DE7093" w:rsidP="00DE7093">
      <w:r w:rsidRPr="001C68CB">
        <w:br w:type="page"/>
      </w:r>
    </w:p>
    <w:p w14:paraId="5B8DA5AC" w14:textId="5EBCD9C9" w:rsidR="00DE7093" w:rsidRPr="001C68CB" w:rsidRDefault="00DE7093" w:rsidP="00DE7093">
      <w:r w:rsidRPr="001C68CB">
        <w:rPr>
          <w:noProof/>
        </w:rPr>
        <w:lastRenderedPageBreak/>
        <w:drawing>
          <wp:inline distT="0" distB="0" distL="0" distR="0" wp14:anchorId="2624A121" wp14:editId="46AFBB9A">
            <wp:extent cx="5652135" cy="2200910"/>
            <wp:effectExtent l="0" t="0" r="5715" b="889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2135" cy="2200910"/>
                    </a:xfrm>
                    <a:prstGeom prst="rect">
                      <a:avLst/>
                    </a:prstGeom>
                    <a:noFill/>
                    <a:ln>
                      <a:noFill/>
                    </a:ln>
                  </pic:spPr>
                </pic:pic>
              </a:graphicData>
            </a:graphic>
          </wp:inline>
        </w:drawing>
      </w:r>
      <w:r w:rsidRPr="001C68CB">
        <w:rPr>
          <w:noProof/>
        </w:rPr>
        <w:t xml:space="preserve"> </w:t>
      </w:r>
    </w:p>
    <w:p w14:paraId="64198C3A" w14:textId="004E974B" w:rsidR="00DE7093" w:rsidRPr="001C68CB" w:rsidRDefault="00DE7093" w:rsidP="00DE7093">
      <w:r w:rsidRPr="001C68CB">
        <w:rPr>
          <w:noProof/>
        </w:rPr>
        <w:drawing>
          <wp:anchor distT="0" distB="0" distL="114300" distR="114300" simplePos="0" relativeHeight="251658752" behindDoc="0" locked="0" layoutInCell="1" allowOverlap="1" wp14:anchorId="2DB02C8D" wp14:editId="4D4C39B4">
            <wp:simplePos x="0" y="0"/>
            <wp:positionH relativeFrom="column">
              <wp:posOffset>2070100</wp:posOffset>
            </wp:positionH>
            <wp:positionV relativeFrom="paragraph">
              <wp:posOffset>921385</wp:posOffset>
            </wp:positionV>
            <wp:extent cx="2381250" cy="152400"/>
            <wp:effectExtent l="0" t="0" r="0" b="0"/>
            <wp:wrapNone/>
            <wp:docPr id="119" name="Afbeelding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0" cy="152400"/>
                    </a:xfrm>
                    <a:prstGeom prst="rect">
                      <a:avLst/>
                    </a:prstGeom>
                    <a:noFill/>
                  </pic:spPr>
                </pic:pic>
              </a:graphicData>
            </a:graphic>
            <wp14:sizeRelH relativeFrom="page">
              <wp14:pctWidth>0</wp14:pctWidth>
            </wp14:sizeRelH>
            <wp14:sizeRelV relativeFrom="page">
              <wp14:pctHeight>0</wp14:pctHeight>
            </wp14:sizeRelV>
          </wp:anchor>
        </w:drawing>
      </w:r>
      <w:r w:rsidRPr="001C68CB">
        <w:rPr>
          <w:noProof/>
        </w:rPr>
        <w:drawing>
          <wp:inline distT="0" distB="0" distL="0" distR="0" wp14:anchorId="66464082" wp14:editId="7E1785C2">
            <wp:extent cx="5652135" cy="1071245"/>
            <wp:effectExtent l="0" t="0" r="5715"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2135" cy="1071245"/>
                    </a:xfrm>
                    <a:prstGeom prst="rect">
                      <a:avLst/>
                    </a:prstGeom>
                    <a:noFill/>
                    <a:ln>
                      <a:noFill/>
                    </a:ln>
                  </pic:spPr>
                </pic:pic>
              </a:graphicData>
            </a:graphic>
          </wp:inline>
        </w:drawing>
      </w:r>
    </w:p>
    <w:p w14:paraId="4325779E" w14:textId="5E3C74FE" w:rsidR="00DE7093" w:rsidRPr="001C68CB" w:rsidRDefault="00DE7093" w:rsidP="00DE7093">
      <w:r w:rsidRPr="001C68CB">
        <w:rPr>
          <w:noProof/>
        </w:rPr>
        <w:drawing>
          <wp:inline distT="0" distB="0" distL="0" distR="0" wp14:anchorId="3025AD0B" wp14:editId="68DC15C7">
            <wp:extent cx="5652135" cy="969010"/>
            <wp:effectExtent l="0" t="0" r="5715" b="254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2135" cy="969010"/>
                    </a:xfrm>
                    <a:prstGeom prst="rect">
                      <a:avLst/>
                    </a:prstGeom>
                    <a:noFill/>
                    <a:ln>
                      <a:noFill/>
                    </a:ln>
                  </pic:spPr>
                </pic:pic>
              </a:graphicData>
            </a:graphic>
          </wp:inline>
        </w:drawing>
      </w:r>
    </w:p>
    <w:p w14:paraId="0F6ACD7B" w14:textId="25219407" w:rsidR="00DE7093" w:rsidRPr="001C68CB" w:rsidRDefault="00DE7093" w:rsidP="00DE7093">
      <w:r w:rsidRPr="001C68CB">
        <w:rPr>
          <w:noProof/>
        </w:rPr>
        <w:drawing>
          <wp:inline distT="0" distB="0" distL="0" distR="0" wp14:anchorId="306C5577" wp14:editId="7C9617F2">
            <wp:extent cx="5652135" cy="1079500"/>
            <wp:effectExtent l="0" t="0" r="5715" b="635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2135" cy="1079500"/>
                    </a:xfrm>
                    <a:prstGeom prst="rect">
                      <a:avLst/>
                    </a:prstGeom>
                    <a:noFill/>
                    <a:ln>
                      <a:noFill/>
                    </a:ln>
                  </pic:spPr>
                </pic:pic>
              </a:graphicData>
            </a:graphic>
          </wp:inline>
        </w:drawing>
      </w:r>
    </w:p>
    <w:p w14:paraId="0F599C70" w14:textId="571700F5" w:rsidR="00DE7093" w:rsidRPr="001C68CB" w:rsidRDefault="00DE7093" w:rsidP="00DE7093">
      <w:r w:rsidRPr="001C68CB">
        <w:rPr>
          <w:noProof/>
        </w:rPr>
        <w:drawing>
          <wp:inline distT="0" distB="0" distL="0" distR="0" wp14:anchorId="4717813C" wp14:editId="2634EA8E">
            <wp:extent cx="5652135" cy="1421765"/>
            <wp:effectExtent l="0" t="0" r="5715" b="698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2135" cy="1421765"/>
                    </a:xfrm>
                    <a:prstGeom prst="rect">
                      <a:avLst/>
                    </a:prstGeom>
                    <a:noFill/>
                    <a:ln>
                      <a:noFill/>
                    </a:ln>
                  </pic:spPr>
                </pic:pic>
              </a:graphicData>
            </a:graphic>
          </wp:inline>
        </w:drawing>
      </w:r>
    </w:p>
    <w:p w14:paraId="7BD3235D" w14:textId="51D3D7CF" w:rsidR="00DE7093" w:rsidRPr="001C68CB" w:rsidRDefault="00DE7093" w:rsidP="00DE7093">
      <w:r w:rsidRPr="001C68CB">
        <w:lastRenderedPageBreak/>
        <w:t>In the end you should see a similar summary. For the moment python modules are disabled, we will enable those in one of the next steps.</w:t>
      </w:r>
      <w:r w:rsidRPr="001C68CB">
        <w:rPr>
          <w:noProof/>
        </w:rPr>
        <w:drawing>
          <wp:inline distT="0" distB="0" distL="0" distR="0" wp14:anchorId="6BC5ADD1" wp14:editId="77BABC39">
            <wp:extent cx="5652135" cy="2345690"/>
            <wp:effectExtent l="0" t="0" r="5715"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2135" cy="2345690"/>
                    </a:xfrm>
                    <a:prstGeom prst="rect">
                      <a:avLst/>
                    </a:prstGeom>
                    <a:noFill/>
                    <a:ln>
                      <a:noFill/>
                    </a:ln>
                  </pic:spPr>
                </pic:pic>
              </a:graphicData>
            </a:graphic>
          </wp:inline>
        </w:drawing>
      </w:r>
    </w:p>
    <w:p w14:paraId="6E00AD34" w14:textId="77777777" w:rsidR="00DE7093" w:rsidRPr="001C68CB" w:rsidRDefault="00DE7093" w:rsidP="00DE7093">
      <w:r w:rsidRPr="001C68CB">
        <w:t>This means that the configuration part is successful. Next up, compile and install the package using the following two commands:</w:t>
      </w:r>
    </w:p>
    <w:p w14:paraId="2B019F00" w14:textId="60267C1C" w:rsidR="00DE7093" w:rsidRPr="001C68CB" w:rsidRDefault="00DE7093" w:rsidP="00DE7093">
      <w:pPr>
        <w:rPr>
          <w:rFonts w:cstheme="minorHAnsi"/>
          <w:bCs/>
          <w:sz w:val="24"/>
          <w:szCs w:val="24"/>
        </w:rPr>
      </w:pPr>
      <w:r w:rsidRPr="001C68CB">
        <w:rPr>
          <w:noProof/>
        </w:rPr>
        <w:drawing>
          <wp:inline distT="0" distB="0" distL="0" distR="0" wp14:anchorId="19AA0EA8" wp14:editId="0841D21E">
            <wp:extent cx="5652135" cy="229870"/>
            <wp:effectExtent l="0" t="0" r="571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2135" cy="229870"/>
                    </a:xfrm>
                    <a:prstGeom prst="rect">
                      <a:avLst/>
                    </a:prstGeom>
                    <a:noFill/>
                    <a:ln>
                      <a:noFill/>
                    </a:ln>
                  </pic:spPr>
                </pic:pic>
              </a:graphicData>
            </a:graphic>
          </wp:inline>
        </w:drawing>
      </w:r>
    </w:p>
    <w:p w14:paraId="6B7ADB05" w14:textId="0DE6AB52" w:rsidR="00DE7093" w:rsidRPr="001C68CB" w:rsidRDefault="00DE7093" w:rsidP="00DE7093">
      <w:pPr>
        <w:rPr>
          <w:rFonts w:cstheme="minorHAnsi"/>
          <w:bCs/>
          <w:sz w:val="24"/>
          <w:szCs w:val="24"/>
        </w:rPr>
      </w:pPr>
      <w:r w:rsidRPr="001C68CB">
        <w:rPr>
          <w:noProof/>
        </w:rPr>
        <w:drawing>
          <wp:inline distT="0" distB="0" distL="0" distR="0" wp14:anchorId="2C0113E1" wp14:editId="019A47BC">
            <wp:extent cx="5652135" cy="170180"/>
            <wp:effectExtent l="0" t="0" r="5715" b="127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2135" cy="170180"/>
                    </a:xfrm>
                    <a:prstGeom prst="rect">
                      <a:avLst/>
                    </a:prstGeom>
                    <a:noFill/>
                    <a:ln>
                      <a:noFill/>
                    </a:ln>
                  </pic:spPr>
                </pic:pic>
              </a:graphicData>
            </a:graphic>
          </wp:inline>
        </w:drawing>
      </w:r>
    </w:p>
    <w:p w14:paraId="63314C52" w14:textId="63F350A6" w:rsidR="00DE7093" w:rsidRPr="001C68CB" w:rsidRDefault="00DE7093" w:rsidP="00DE7093">
      <w:pPr>
        <w:rPr>
          <w:rFonts w:eastAsiaTheme="minorHAnsi" w:cstheme="minorBidi"/>
          <w:sz w:val="22"/>
          <w:szCs w:val="22"/>
          <w:lang w:eastAsia="en-US"/>
        </w:rPr>
      </w:pPr>
      <w:r w:rsidRPr="001C68CB">
        <w:t xml:space="preserve">After this we install the easy </w:t>
      </w:r>
      <w:r w:rsidR="001C68CB" w:rsidRPr="001C68CB">
        <w:t>SNMP</w:t>
      </w:r>
      <w:r w:rsidRPr="001C68CB">
        <w:t xml:space="preserve"> library and we download and install the MIB on the system:</w:t>
      </w:r>
    </w:p>
    <w:p w14:paraId="7549C937" w14:textId="54A904FA" w:rsidR="00DE7093" w:rsidRPr="001C68CB" w:rsidRDefault="00DE7093" w:rsidP="00DE7093">
      <w:r w:rsidRPr="001C68CB">
        <w:rPr>
          <w:noProof/>
        </w:rPr>
        <w:drawing>
          <wp:inline distT="0" distB="0" distL="0" distR="0" wp14:anchorId="40647834" wp14:editId="1FDBF740">
            <wp:extent cx="5652135" cy="1682750"/>
            <wp:effectExtent l="0" t="0" r="5715"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2135" cy="1682750"/>
                    </a:xfrm>
                    <a:prstGeom prst="rect">
                      <a:avLst/>
                    </a:prstGeom>
                    <a:noFill/>
                    <a:ln>
                      <a:noFill/>
                    </a:ln>
                  </pic:spPr>
                </pic:pic>
              </a:graphicData>
            </a:graphic>
          </wp:inline>
        </w:drawing>
      </w:r>
    </w:p>
    <w:p w14:paraId="2AB9449C" w14:textId="77777777" w:rsidR="00DE7093" w:rsidRPr="001C68CB" w:rsidRDefault="00DE7093" w:rsidP="00DE7093">
      <w:r w:rsidRPr="001C68CB">
        <w:t>Next install the following python packages if not already installed:</w:t>
      </w:r>
    </w:p>
    <w:p w14:paraId="2089D171" w14:textId="06C8310D" w:rsidR="00DE7093" w:rsidRPr="001C68CB" w:rsidRDefault="00DE7093" w:rsidP="00DE7093">
      <w:r w:rsidRPr="001C68CB">
        <w:rPr>
          <w:noProof/>
        </w:rPr>
        <w:drawing>
          <wp:inline distT="0" distB="0" distL="0" distR="0" wp14:anchorId="69643815" wp14:editId="1AF6BD48">
            <wp:extent cx="5652135" cy="824865"/>
            <wp:effectExtent l="0" t="0" r="5715"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2135" cy="824865"/>
                    </a:xfrm>
                    <a:prstGeom prst="rect">
                      <a:avLst/>
                    </a:prstGeom>
                    <a:noFill/>
                    <a:ln>
                      <a:noFill/>
                    </a:ln>
                  </pic:spPr>
                </pic:pic>
              </a:graphicData>
            </a:graphic>
          </wp:inline>
        </w:drawing>
      </w:r>
    </w:p>
    <w:p w14:paraId="62349B70" w14:textId="62CD9999" w:rsidR="00DE7093" w:rsidRPr="001C68CB" w:rsidRDefault="00DE7093" w:rsidP="00DE7093">
      <w:r w:rsidRPr="001C68CB">
        <w:br w:type="page"/>
      </w:r>
      <w:r w:rsidR="001C68CB" w:rsidRPr="001C68CB">
        <w:lastRenderedPageBreak/>
        <w:t>Finally,</w:t>
      </w:r>
      <w:r w:rsidRPr="001C68CB">
        <w:t xml:space="preserve"> we install easysnmp:</w:t>
      </w:r>
    </w:p>
    <w:p w14:paraId="173C0B28" w14:textId="6D4A26C5" w:rsidR="00DE7093" w:rsidRPr="001C68CB" w:rsidRDefault="00DE7093" w:rsidP="00DE7093">
      <w:r w:rsidRPr="001C68CB">
        <w:rPr>
          <w:noProof/>
        </w:rPr>
        <w:drawing>
          <wp:inline distT="0" distB="0" distL="0" distR="0" wp14:anchorId="44C86BA0" wp14:editId="4A9911BC">
            <wp:extent cx="5652135" cy="1682750"/>
            <wp:effectExtent l="0" t="0" r="5715"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2135" cy="1682750"/>
                    </a:xfrm>
                    <a:prstGeom prst="rect">
                      <a:avLst/>
                    </a:prstGeom>
                    <a:noFill/>
                    <a:ln>
                      <a:noFill/>
                    </a:ln>
                  </pic:spPr>
                </pic:pic>
              </a:graphicData>
            </a:graphic>
          </wp:inline>
        </w:drawing>
      </w:r>
    </w:p>
    <w:p w14:paraId="7584AD7B" w14:textId="20D66796" w:rsidR="00DE7093" w:rsidRPr="001C68CB" w:rsidRDefault="00DE7093" w:rsidP="00DE7093">
      <w:r w:rsidRPr="001C68CB">
        <w:t xml:space="preserve">Because there were problems with the SSL </w:t>
      </w:r>
      <w:r w:rsidR="001C68CB" w:rsidRPr="001C68CB">
        <w:t>certificate,</w:t>
      </w:r>
      <w:r w:rsidRPr="001C68CB">
        <w:t xml:space="preserve"> we added the trusted host parameter. </w:t>
      </w:r>
    </w:p>
    <w:p w14:paraId="7E005179" w14:textId="25044EE5" w:rsidR="00DE7093" w:rsidRPr="001C68CB" w:rsidRDefault="00DE7093" w:rsidP="00DE7093">
      <w:r w:rsidRPr="001C68CB">
        <w:t>I encountered some difficulties trying to upgrade pip, or any other program that needs to be installed using pip. In the end this command worked for me:</w:t>
      </w:r>
      <w:r w:rsidRPr="001C68CB">
        <w:rPr>
          <w:noProof/>
        </w:rPr>
        <w:t xml:space="preserve"> </w:t>
      </w:r>
      <w:r w:rsidRPr="001C68CB">
        <w:rPr>
          <w:noProof/>
        </w:rPr>
        <w:drawing>
          <wp:inline distT="0" distB="0" distL="0" distR="0" wp14:anchorId="57D5A57A" wp14:editId="09F8B354">
            <wp:extent cx="5652135" cy="229870"/>
            <wp:effectExtent l="0" t="0" r="5715"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2135" cy="229870"/>
                    </a:xfrm>
                    <a:prstGeom prst="rect">
                      <a:avLst/>
                    </a:prstGeom>
                    <a:noFill/>
                    <a:ln>
                      <a:noFill/>
                    </a:ln>
                  </pic:spPr>
                </pic:pic>
              </a:graphicData>
            </a:graphic>
          </wp:inline>
        </w:drawing>
      </w:r>
    </w:p>
    <w:p w14:paraId="6D4290A8" w14:textId="77777777" w:rsidR="00DE7093" w:rsidRPr="001C68CB" w:rsidRDefault="00DE7093" w:rsidP="00DE7093">
      <w:r w:rsidRPr="001C68CB">
        <w:t>sudo -H pip install --trusted-host pypi.org --trusted-host pypi.python.org --trusted-host files.pythonhosted.org --upgrade pip</w:t>
      </w:r>
    </w:p>
    <w:p w14:paraId="2DB4670E" w14:textId="0B6BA018" w:rsidR="00DE7093" w:rsidRPr="001C68CB" w:rsidRDefault="001C68CB" w:rsidP="00DE7093">
      <w:r w:rsidRPr="001C68CB">
        <w:t>So,</w:t>
      </w:r>
      <w:r w:rsidR="00DE7093" w:rsidRPr="001C68CB">
        <w:t xml:space="preserve"> if you wish to install or upgrade a program and there are errors regarding certificate verification u can use the trusted-host option. Only use this option if you are sure if the host you want to connect to!</w:t>
      </w:r>
    </w:p>
    <w:p w14:paraId="7CE25ED2" w14:textId="61F4CBA4" w:rsidR="00DE7093" w:rsidRPr="001C68CB" w:rsidRDefault="00DE7093" w:rsidP="00DE7093">
      <w:r w:rsidRPr="001C68CB">
        <w:t>Also install easy-</w:t>
      </w:r>
      <w:r w:rsidR="001C68CB" w:rsidRPr="001C68CB">
        <w:t>SNMP</w:t>
      </w:r>
      <w:r w:rsidRPr="001C68CB">
        <w:t xml:space="preserve"> for python3:</w:t>
      </w:r>
    </w:p>
    <w:p w14:paraId="135C9D38" w14:textId="75CA0955" w:rsidR="00603AA2" w:rsidRPr="001C68CB" w:rsidRDefault="00DE7093" w:rsidP="00DE7093">
      <w:r w:rsidRPr="001C68CB">
        <w:rPr>
          <w:noProof/>
        </w:rPr>
        <w:drawing>
          <wp:inline distT="0" distB="0" distL="0" distR="0" wp14:anchorId="3A3A16AF" wp14:editId="0C4656D5">
            <wp:extent cx="5652135" cy="322580"/>
            <wp:effectExtent l="0" t="0" r="5715" b="127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2135" cy="322580"/>
                    </a:xfrm>
                    <a:prstGeom prst="rect">
                      <a:avLst/>
                    </a:prstGeom>
                    <a:noFill/>
                    <a:ln>
                      <a:noFill/>
                    </a:ln>
                  </pic:spPr>
                </pic:pic>
              </a:graphicData>
            </a:graphic>
          </wp:inline>
        </w:drawing>
      </w:r>
    </w:p>
    <w:p w14:paraId="62D50574" w14:textId="77777777" w:rsidR="00603AA2" w:rsidRPr="001C68CB" w:rsidRDefault="00603AA2">
      <w:pPr>
        <w:spacing w:after="0"/>
      </w:pPr>
      <w:r w:rsidRPr="001C68CB">
        <w:br w:type="page"/>
      </w:r>
    </w:p>
    <w:p w14:paraId="4A52198A" w14:textId="2019E6D1" w:rsidR="00603AA2" w:rsidRPr="001C68CB" w:rsidRDefault="00603AA2" w:rsidP="00603AA2">
      <w:pPr>
        <w:pStyle w:val="Kop2"/>
      </w:pPr>
      <w:bookmarkStart w:id="23" w:name="_Toc9492952"/>
      <w:r w:rsidRPr="001C68CB">
        <w:lastRenderedPageBreak/>
        <w:t>Time issues on the Raspberry Pi</w:t>
      </w:r>
      <w:bookmarkEnd w:id="23"/>
    </w:p>
    <w:p w14:paraId="31DDB6C1" w14:textId="57E01352" w:rsidR="00603AA2" w:rsidRPr="001C68CB" w:rsidRDefault="00DE7093" w:rsidP="00DE7093">
      <w:r w:rsidRPr="001C68CB">
        <w:t xml:space="preserve">I could be that the errors occurred because the System time of the pi was wrong. </w:t>
      </w:r>
    </w:p>
    <w:p w14:paraId="41244465" w14:textId="0082B81C" w:rsidR="00DE7093" w:rsidRPr="001C68CB" w:rsidRDefault="00DE7093" w:rsidP="00DE7093">
      <w:r w:rsidRPr="001C68CB">
        <w:rPr>
          <w:noProof/>
        </w:rPr>
        <w:drawing>
          <wp:inline distT="0" distB="0" distL="0" distR="0" wp14:anchorId="6184F77D" wp14:editId="3E140347">
            <wp:extent cx="5652135" cy="34861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2135" cy="348615"/>
                    </a:xfrm>
                    <a:prstGeom prst="rect">
                      <a:avLst/>
                    </a:prstGeom>
                    <a:noFill/>
                    <a:ln>
                      <a:noFill/>
                    </a:ln>
                  </pic:spPr>
                </pic:pic>
              </a:graphicData>
            </a:graphic>
          </wp:inline>
        </w:drawing>
      </w:r>
    </w:p>
    <w:p w14:paraId="2760B8B3" w14:textId="75E35781" w:rsidR="00DE7093" w:rsidRPr="001C68CB" w:rsidRDefault="00DE7093" w:rsidP="00DE7093">
      <w:r w:rsidRPr="001C68CB">
        <w:t xml:space="preserve">To change the system </w:t>
      </w:r>
      <w:r w:rsidR="001C68CB" w:rsidRPr="001C68CB">
        <w:t>time,</w:t>
      </w:r>
      <w:r w:rsidRPr="001C68CB">
        <w:t xml:space="preserve"> use the following command with your correct time.</w:t>
      </w:r>
    </w:p>
    <w:p w14:paraId="449A74FB" w14:textId="74D32075" w:rsidR="00DE7093" w:rsidRPr="001C68CB" w:rsidRDefault="00DE7093" w:rsidP="00DE7093">
      <w:r w:rsidRPr="001C68CB">
        <w:rPr>
          <w:noProof/>
        </w:rPr>
        <w:drawing>
          <wp:inline distT="0" distB="0" distL="0" distR="0" wp14:anchorId="45174DED" wp14:editId="57A1CA1A">
            <wp:extent cx="5652135" cy="255905"/>
            <wp:effectExtent l="0" t="0" r="5715"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52135" cy="255905"/>
                    </a:xfrm>
                    <a:prstGeom prst="rect">
                      <a:avLst/>
                    </a:prstGeom>
                    <a:noFill/>
                    <a:ln>
                      <a:noFill/>
                    </a:ln>
                  </pic:spPr>
                </pic:pic>
              </a:graphicData>
            </a:graphic>
          </wp:inline>
        </w:drawing>
      </w:r>
    </w:p>
    <w:p w14:paraId="7486A5BC" w14:textId="1C1BA7F6" w:rsidR="00DE7093" w:rsidRPr="001C68CB" w:rsidRDefault="00DE7093" w:rsidP="00DE7093">
      <w:pPr>
        <w:rPr>
          <w:noProof/>
        </w:rPr>
      </w:pPr>
      <w:r w:rsidRPr="001C68CB">
        <w:t>Before you do so make sure that the Pi’s time zone is correct. This project was completed in Jimma, Ethiopia. Enter sudo raspi-config on command line. Then choose next option:</w:t>
      </w:r>
      <w:r w:rsidRPr="001C68CB">
        <w:rPr>
          <w:noProof/>
        </w:rPr>
        <w:t xml:space="preserve"> </w:t>
      </w:r>
      <w:r w:rsidRPr="001C68CB">
        <w:rPr>
          <w:noProof/>
        </w:rPr>
        <w:drawing>
          <wp:inline distT="0" distB="0" distL="0" distR="0" wp14:anchorId="2A155CEF" wp14:editId="1AAA8E23">
            <wp:extent cx="5652135" cy="1410970"/>
            <wp:effectExtent l="0" t="0" r="5715"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52135" cy="1410970"/>
                    </a:xfrm>
                    <a:prstGeom prst="rect">
                      <a:avLst/>
                    </a:prstGeom>
                    <a:noFill/>
                    <a:ln>
                      <a:noFill/>
                    </a:ln>
                  </pic:spPr>
                </pic:pic>
              </a:graphicData>
            </a:graphic>
          </wp:inline>
        </w:drawing>
      </w:r>
      <w:r w:rsidRPr="001C68CB">
        <w:rPr>
          <w:noProof/>
        </w:rPr>
        <w:t xml:space="preserve"> </w:t>
      </w:r>
      <w:r w:rsidRPr="001C68CB">
        <w:rPr>
          <w:noProof/>
        </w:rPr>
        <w:drawing>
          <wp:inline distT="0" distB="0" distL="0" distR="0" wp14:anchorId="109AFC84" wp14:editId="344A6F18">
            <wp:extent cx="5652135" cy="1410970"/>
            <wp:effectExtent l="0" t="0" r="5715"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2135" cy="1410970"/>
                    </a:xfrm>
                    <a:prstGeom prst="rect">
                      <a:avLst/>
                    </a:prstGeom>
                    <a:noFill/>
                    <a:ln>
                      <a:noFill/>
                    </a:ln>
                  </pic:spPr>
                </pic:pic>
              </a:graphicData>
            </a:graphic>
          </wp:inline>
        </w:drawing>
      </w:r>
    </w:p>
    <w:p w14:paraId="6C91145B" w14:textId="77777777" w:rsidR="00DE7093" w:rsidRPr="001C68CB" w:rsidRDefault="00DE7093" w:rsidP="00DE7093">
      <w:pPr>
        <w:rPr>
          <w:noProof/>
        </w:rPr>
      </w:pPr>
      <w:r w:rsidRPr="001C68CB">
        <w:rPr>
          <w:noProof/>
        </w:rPr>
        <w:t>After you choose your location the following should appear:</w:t>
      </w:r>
    </w:p>
    <w:p w14:paraId="14C6D907" w14:textId="4264AA48" w:rsidR="00DE7093" w:rsidRPr="001C68CB" w:rsidRDefault="00DE7093" w:rsidP="00DE7093">
      <w:pPr>
        <w:rPr>
          <w:noProof/>
        </w:rPr>
      </w:pPr>
      <w:r w:rsidRPr="001C68CB">
        <w:rPr>
          <w:noProof/>
        </w:rPr>
        <w:drawing>
          <wp:inline distT="0" distB="0" distL="0" distR="0" wp14:anchorId="24D61691" wp14:editId="115D4675">
            <wp:extent cx="5652135" cy="518795"/>
            <wp:effectExtent l="0" t="0" r="5715"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52135" cy="518795"/>
                    </a:xfrm>
                    <a:prstGeom prst="rect">
                      <a:avLst/>
                    </a:prstGeom>
                    <a:noFill/>
                    <a:ln>
                      <a:noFill/>
                    </a:ln>
                  </pic:spPr>
                </pic:pic>
              </a:graphicData>
            </a:graphic>
          </wp:inline>
        </w:drawing>
      </w:r>
    </w:p>
    <w:p w14:paraId="2B809FA9" w14:textId="77777777" w:rsidR="00DE7093" w:rsidRPr="001C68CB" w:rsidRDefault="00DE7093" w:rsidP="00DE7093">
      <w:pPr>
        <w:rPr>
          <w:noProof/>
        </w:rPr>
      </w:pPr>
      <w:r w:rsidRPr="001C68CB">
        <w:rPr>
          <w:noProof/>
        </w:rPr>
        <w:br w:type="page"/>
      </w:r>
    </w:p>
    <w:p w14:paraId="0079E021" w14:textId="77777777" w:rsidR="00DE7093" w:rsidRPr="001C68CB" w:rsidRDefault="00DE7093" w:rsidP="00DE7093">
      <w:pPr>
        <w:rPr>
          <w:noProof/>
        </w:rPr>
      </w:pPr>
      <w:r w:rsidRPr="001C68CB">
        <w:rPr>
          <w:noProof/>
        </w:rPr>
        <w:lastRenderedPageBreak/>
        <w:t>If the Pi is offline for a long period of time he will not be able to correc it to the correct date/time. There is a problem in the network that causes the Pi not being able to connect to the ntp-servers that are listed in the config file.</w:t>
      </w:r>
    </w:p>
    <w:p w14:paraId="5E97FB46" w14:textId="3C3E366A" w:rsidR="00DE7093" w:rsidRPr="001C68CB" w:rsidRDefault="00DE7093" w:rsidP="00DE7093">
      <w:pPr>
        <w:rPr>
          <w:noProof/>
        </w:rPr>
      </w:pPr>
      <w:r w:rsidRPr="001C68CB">
        <w:rPr>
          <w:noProof/>
        </w:rPr>
        <w:drawing>
          <wp:inline distT="0" distB="0" distL="0" distR="0" wp14:anchorId="442C7E82" wp14:editId="6BC9EAB6">
            <wp:extent cx="5652135" cy="3281045"/>
            <wp:effectExtent l="0" t="0" r="5715"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52135" cy="3281045"/>
                    </a:xfrm>
                    <a:prstGeom prst="rect">
                      <a:avLst/>
                    </a:prstGeom>
                    <a:noFill/>
                    <a:ln>
                      <a:noFill/>
                    </a:ln>
                  </pic:spPr>
                </pic:pic>
              </a:graphicData>
            </a:graphic>
          </wp:inline>
        </w:drawing>
      </w:r>
    </w:p>
    <w:p w14:paraId="078F897F" w14:textId="79A6D644" w:rsidR="00DE7093" w:rsidRPr="001C68CB" w:rsidRDefault="00DE7093" w:rsidP="00DE7093">
      <w:pPr>
        <w:rPr>
          <w:noProof/>
        </w:rPr>
      </w:pPr>
      <w:r w:rsidRPr="001C68CB">
        <w:rPr>
          <w:noProof/>
        </w:rPr>
        <w:drawing>
          <wp:inline distT="0" distB="0" distL="0" distR="0" wp14:anchorId="79FE2627" wp14:editId="6B5A1364">
            <wp:extent cx="5652135" cy="917575"/>
            <wp:effectExtent l="0" t="0" r="5715"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2135" cy="917575"/>
                    </a:xfrm>
                    <a:prstGeom prst="rect">
                      <a:avLst/>
                    </a:prstGeom>
                    <a:noFill/>
                    <a:ln>
                      <a:noFill/>
                    </a:ln>
                  </pic:spPr>
                </pic:pic>
              </a:graphicData>
            </a:graphic>
          </wp:inline>
        </w:drawing>
      </w:r>
    </w:p>
    <w:p w14:paraId="289A7CA5" w14:textId="77777777" w:rsidR="00DE7093" w:rsidRPr="001C68CB" w:rsidRDefault="00DE7093" w:rsidP="00DE7093">
      <w:pPr>
        <w:rPr>
          <w:noProof/>
        </w:rPr>
      </w:pPr>
      <w:r w:rsidRPr="001C68CB">
        <w:rPr>
          <w:noProof/>
        </w:rPr>
        <w:t>Even though it is possible to ping the ntp-servers.</w:t>
      </w:r>
    </w:p>
    <w:p w14:paraId="49AC7F90" w14:textId="1794C392" w:rsidR="00DE7093" w:rsidRPr="001C68CB" w:rsidRDefault="00DE7093" w:rsidP="00DE7093">
      <w:pPr>
        <w:rPr>
          <w:noProof/>
        </w:rPr>
      </w:pPr>
      <w:r w:rsidRPr="001C68CB">
        <w:rPr>
          <w:noProof/>
        </w:rPr>
        <w:drawing>
          <wp:inline distT="0" distB="0" distL="0" distR="0" wp14:anchorId="260A99B6" wp14:editId="18412E2A">
            <wp:extent cx="5652135" cy="527685"/>
            <wp:effectExtent l="0" t="0" r="5715" b="5715"/>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2135" cy="527685"/>
                    </a:xfrm>
                    <a:prstGeom prst="rect">
                      <a:avLst/>
                    </a:prstGeom>
                    <a:noFill/>
                    <a:ln>
                      <a:noFill/>
                    </a:ln>
                  </pic:spPr>
                </pic:pic>
              </a:graphicData>
            </a:graphic>
          </wp:inline>
        </w:drawing>
      </w:r>
    </w:p>
    <w:p w14:paraId="79A684EF" w14:textId="77777777" w:rsidR="00DE7093" w:rsidRPr="001C68CB" w:rsidRDefault="00DE7093" w:rsidP="00DE7093">
      <w:pPr>
        <w:rPr>
          <w:noProof/>
        </w:rPr>
      </w:pPr>
      <w:r w:rsidRPr="001C68CB">
        <w:rPr>
          <w:noProof/>
        </w:rPr>
        <w:t xml:space="preserve">With the following commands the timesync will be working again for some time but as long as the pi can’t make a connection to the ntp-servers the time will start to tick off again. </w:t>
      </w:r>
    </w:p>
    <w:p w14:paraId="0446CBED" w14:textId="1CB8B2E0" w:rsidR="00DE7093" w:rsidRPr="001C68CB" w:rsidRDefault="00DE7093" w:rsidP="00DE7093">
      <w:pPr>
        <w:spacing w:after="0"/>
      </w:pPr>
      <w:r w:rsidRPr="001C68CB">
        <w:rPr>
          <w:noProof/>
        </w:rPr>
        <w:drawing>
          <wp:inline distT="0" distB="0" distL="0" distR="0" wp14:anchorId="7FB79230" wp14:editId="417564F6">
            <wp:extent cx="5652135" cy="1496060"/>
            <wp:effectExtent l="0" t="0" r="5715" b="889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52135" cy="1496060"/>
                    </a:xfrm>
                    <a:prstGeom prst="rect">
                      <a:avLst/>
                    </a:prstGeom>
                    <a:noFill/>
                    <a:ln>
                      <a:noFill/>
                    </a:ln>
                  </pic:spPr>
                </pic:pic>
              </a:graphicData>
            </a:graphic>
          </wp:inline>
        </w:drawing>
      </w:r>
    </w:p>
    <w:p w14:paraId="74B2F1C5" w14:textId="77777777" w:rsidR="00603AA2" w:rsidRPr="001C68CB" w:rsidRDefault="00603AA2" w:rsidP="00DE7093">
      <w:pPr>
        <w:spacing w:after="0"/>
      </w:pPr>
    </w:p>
    <w:p w14:paraId="2B09E365" w14:textId="77777777" w:rsidR="00DE7093" w:rsidRPr="001C68CB" w:rsidRDefault="00DE7093" w:rsidP="00DE7093">
      <w:pPr>
        <w:spacing w:after="0"/>
      </w:pPr>
      <w:r w:rsidRPr="001C68CB">
        <w:t>For the project this isn’t a problem since the timestamps will be generated on the API side.</w:t>
      </w:r>
    </w:p>
    <w:p w14:paraId="780893EC" w14:textId="3A8CD6D3" w:rsidR="00DE7093" w:rsidRDefault="00DE7093" w:rsidP="00FD0126">
      <w:pPr>
        <w:spacing w:after="0"/>
      </w:pPr>
      <w:r w:rsidRPr="001C68CB">
        <w:br w:type="page"/>
      </w:r>
    </w:p>
    <w:p w14:paraId="5F8E9E62" w14:textId="4709333F" w:rsidR="00FD0126" w:rsidRDefault="00FD0126" w:rsidP="00FD0126">
      <w:pPr>
        <w:pStyle w:val="Kop1"/>
      </w:pPr>
      <w:bookmarkStart w:id="24" w:name="_Toc9492953"/>
      <w:r>
        <w:lastRenderedPageBreak/>
        <w:t>Motion- and smoke sensor</w:t>
      </w:r>
      <w:bookmarkEnd w:id="24"/>
    </w:p>
    <w:p w14:paraId="30A39B49" w14:textId="568AA948" w:rsidR="00FD0126" w:rsidRDefault="00FD0126" w:rsidP="00FD0126">
      <w:r>
        <w:t xml:space="preserve">For security reasons we will also be using a motion- and smoke sensor. The sensors have to be powered using a 12Volt power supply. The sensors are also equipped with an alarm relay. When an alarm is triggered the Raspberry Pi will capture this alarm. We achieve this by connecting a cable from the 3.3V pin on the pi to one side of the relay, the other side of the relay will be connected to a GPIO pin. It is possible with the sensors to put the alarm relay in NO (normally open) or NC (normally closed) </w:t>
      </w:r>
      <w:r w:rsidR="00177342">
        <w:t>state. We chose for a normally open state. This way when an alarm is triggered by the sensor the relay will close and the signal from the Pi will be captured on the GPIO pin.</w:t>
      </w:r>
    </w:p>
    <w:p w14:paraId="208D1D87" w14:textId="14AC3986" w:rsidR="00177342" w:rsidRDefault="00177342" w:rsidP="00FD0126">
      <w:r>
        <w:t>The sensors have the following datasheets:</w:t>
      </w:r>
    </w:p>
    <w:p w14:paraId="2E27877F" w14:textId="0AD2963D" w:rsidR="00845179" w:rsidRDefault="00845179" w:rsidP="00FD0126">
      <w:hyperlink r:id="rId69" w:history="1">
        <w:r>
          <w:rPr>
            <w:rStyle w:val="Hyperlink"/>
          </w:rPr>
          <w:t>Smoke sensor</w:t>
        </w:r>
      </w:hyperlink>
    </w:p>
    <w:p w14:paraId="170B9CF1" w14:textId="54723E96" w:rsidR="00845179" w:rsidRDefault="00845179" w:rsidP="00FD0126">
      <w:hyperlink r:id="rId70" w:history="1">
        <w:r>
          <w:rPr>
            <w:rStyle w:val="Hyperlink"/>
          </w:rPr>
          <w:t>Motion sensor</w:t>
        </w:r>
      </w:hyperlink>
    </w:p>
    <w:p w14:paraId="5E21BBC7" w14:textId="77777777" w:rsidR="00177342" w:rsidRDefault="00177342" w:rsidP="00FD0126"/>
    <w:p w14:paraId="46FFCF8D" w14:textId="7225D685" w:rsidR="00FD0126" w:rsidRPr="00FD0126" w:rsidRDefault="00FD0126" w:rsidP="00FD0126">
      <w:r>
        <w:rPr>
          <w:noProof/>
        </w:rPr>
        <w:drawing>
          <wp:inline distT="0" distB="0" distL="0" distR="0" wp14:anchorId="014C6CA6" wp14:editId="679BC784">
            <wp:extent cx="5648325" cy="318135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48325" cy="3181350"/>
                    </a:xfrm>
                    <a:prstGeom prst="rect">
                      <a:avLst/>
                    </a:prstGeom>
                    <a:noFill/>
                    <a:ln>
                      <a:noFill/>
                    </a:ln>
                  </pic:spPr>
                </pic:pic>
              </a:graphicData>
            </a:graphic>
          </wp:inline>
        </w:drawing>
      </w:r>
    </w:p>
    <w:p w14:paraId="481A38E4" w14:textId="77777777" w:rsidR="00FD0126" w:rsidRPr="001C68CB" w:rsidRDefault="00FD0126" w:rsidP="00FD0126">
      <w:pPr>
        <w:pStyle w:val="Kop2"/>
        <w:numPr>
          <w:ilvl w:val="0"/>
          <w:numId w:val="0"/>
        </w:numPr>
        <w:ind w:left="1021" w:hanging="1021"/>
      </w:pPr>
    </w:p>
    <w:p w14:paraId="540929D9" w14:textId="43395847" w:rsidR="00603AA2" w:rsidRDefault="00603AA2" w:rsidP="00603AA2">
      <w:pPr>
        <w:pStyle w:val="Kop1"/>
      </w:pPr>
      <w:bookmarkStart w:id="25" w:name="_Toc9492954"/>
      <w:r w:rsidRPr="001C68CB">
        <w:lastRenderedPageBreak/>
        <w:t>Transport protocol</w:t>
      </w:r>
      <w:bookmarkEnd w:id="25"/>
    </w:p>
    <w:p w14:paraId="09FC7689" w14:textId="77777777" w:rsidR="00FD0126" w:rsidRPr="00FD0126" w:rsidRDefault="00FD0126" w:rsidP="00FD0126"/>
    <w:p w14:paraId="4DC78B65" w14:textId="11C1F261" w:rsidR="00603AA2" w:rsidRPr="001C68CB" w:rsidRDefault="00603AA2" w:rsidP="00603AA2">
      <w:pPr>
        <w:spacing w:after="0"/>
      </w:pPr>
      <w:r w:rsidRPr="001C68CB">
        <w:t xml:space="preserve">To transmit our data from our Raspberry pi to the application we need to choose </w:t>
      </w:r>
      <w:r w:rsidR="001C68CB" w:rsidRPr="001C68CB">
        <w:t>a</w:t>
      </w:r>
      <w:r w:rsidRPr="001C68CB">
        <w:t xml:space="preserve"> messaging protocol that fits best within our project. In this chapter we compare a couple of these protocols that are out there today. </w:t>
      </w:r>
    </w:p>
    <w:p w14:paraId="0B50470D" w14:textId="15323357" w:rsidR="00DE7093" w:rsidRPr="001C68CB" w:rsidRDefault="00DE7093" w:rsidP="00603AA2">
      <w:pPr>
        <w:pStyle w:val="Kop2"/>
      </w:pPr>
      <w:bookmarkStart w:id="26" w:name="_Toc9492955"/>
      <w:r w:rsidRPr="001C68CB">
        <w:t>MQTT vs AMQP</w:t>
      </w:r>
      <w:bookmarkEnd w:id="26"/>
      <w:r w:rsidRPr="001C68CB">
        <w:t xml:space="preserve"> </w:t>
      </w:r>
    </w:p>
    <w:p w14:paraId="41E856F7" w14:textId="162BC52B" w:rsidR="00603AA2" w:rsidRPr="001C68CB" w:rsidRDefault="00603AA2" w:rsidP="00603AA2">
      <w:pPr>
        <w:pStyle w:val="Kop3"/>
      </w:pPr>
      <w:bookmarkStart w:id="27" w:name="_Toc9492956"/>
      <w:r w:rsidRPr="001C68CB">
        <w:t>MQTT</w:t>
      </w:r>
      <w:bookmarkEnd w:id="27"/>
    </w:p>
    <w:p w14:paraId="21C26510" w14:textId="77777777" w:rsidR="00DE7093" w:rsidRPr="001C68CB" w:rsidRDefault="00DE7093" w:rsidP="00DE7093">
      <w:pPr>
        <w:spacing w:after="0"/>
      </w:pPr>
      <w:r w:rsidRPr="001C68CB">
        <w:t>MQTT stands for Message Queue Telemetry Transport and is an open standard messaging protocol. Its design principles are to minimize network bandwidth and device resources requirements. Two requirements that are necessary regarding IoT solutions. The protocol is designed to be lightweight enough that it can be supported by some of the smallest measuring and monitoring devices, and it can transmit data over far reaching networks.</w:t>
      </w:r>
    </w:p>
    <w:p w14:paraId="39ABD827" w14:textId="77777777" w:rsidR="00DE7093" w:rsidRPr="001C68CB" w:rsidRDefault="00DE7093" w:rsidP="00DE7093">
      <w:pPr>
        <w:spacing w:after="0"/>
      </w:pPr>
    </w:p>
    <w:p w14:paraId="109012A2" w14:textId="7235F6FD" w:rsidR="00DE7093" w:rsidRPr="001C68CB" w:rsidRDefault="00DE7093" w:rsidP="00DE7093">
      <w:pPr>
        <w:spacing w:after="0"/>
      </w:pPr>
      <w:r w:rsidRPr="001C68CB">
        <w:t xml:space="preserve">MQTT is a publish/subscribe protocol that uses a client/server model. Every sensor functions as a client who publishes his data on a specific channel on the server. Other clients can subscribe to this channel and receive the published data. It is possible as a client to subscribe to multiple channels. </w:t>
      </w:r>
    </w:p>
    <w:p w14:paraId="1B514AAA" w14:textId="77777777" w:rsidR="00421FFA" w:rsidRPr="001C68CB" w:rsidRDefault="00421FFA" w:rsidP="00DE7093">
      <w:pPr>
        <w:spacing w:after="0"/>
      </w:pPr>
    </w:p>
    <w:p w14:paraId="022788C1" w14:textId="5C66C5F3" w:rsidR="00603AA2" w:rsidRPr="001C68CB" w:rsidRDefault="00DE7093" w:rsidP="00DE7093">
      <w:pPr>
        <w:spacing w:after="0"/>
      </w:pPr>
      <w:r w:rsidRPr="001C68CB">
        <w:rPr>
          <w:noProof/>
        </w:rPr>
        <w:drawing>
          <wp:inline distT="0" distB="0" distL="0" distR="0" wp14:anchorId="407028AF" wp14:editId="375B2162">
            <wp:extent cx="4416725" cy="2336135"/>
            <wp:effectExtent l="0" t="0" r="3175" b="7620"/>
            <wp:docPr id="69" name="Afbeelding 69" descr="Image result fo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5" descr="Image result for mqt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9223" cy="2342746"/>
                    </a:xfrm>
                    <a:prstGeom prst="rect">
                      <a:avLst/>
                    </a:prstGeom>
                    <a:noFill/>
                    <a:ln>
                      <a:noFill/>
                    </a:ln>
                  </pic:spPr>
                </pic:pic>
              </a:graphicData>
            </a:graphic>
          </wp:inline>
        </w:drawing>
      </w:r>
    </w:p>
    <w:p w14:paraId="6DC4DA36" w14:textId="4582BE24" w:rsidR="0060147E" w:rsidRPr="001C68CB" w:rsidRDefault="0060147E" w:rsidP="00DE7093">
      <w:pPr>
        <w:spacing w:after="0"/>
      </w:pPr>
    </w:p>
    <w:p w14:paraId="26B6B8C5" w14:textId="3DCB0C9E" w:rsidR="00DE7093" w:rsidRPr="001C68CB" w:rsidRDefault="00603AA2" w:rsidP="00DE7093">
      <w:pPr>
        <w:spacing w:after="0"/>
      </w:pPr>
      <w:r w:rsidRPr="001C68CB">
        <w:br w:type="page"/>
      </w:r>
    </w:p>
    <w:p w14:paraId="41B5F48F" w14:textId="77777777" w:rsidR="00DE7093" w:rsidRPr="001C68CB" w:rsidRDefault="00DE7093" w:rsidP="00DE7093">
      <w:pPr>
        <w:spacing w:after="0"/>
      </w:pPr>
    </w:p>
    <w:p w14:paraId="7C73DE60" w14:textId="28E26C1C" w:rsidR="00DE7093" w:rsidRPr="001C68CB" w:rsidRDefault="00DE7093" w:rsidP="00DE7093">
      <w:pPr>
        <w:spacing w:after="0"/>
      </w:pPr>
      <w:r w:rsidRPr="001C68CB">
        <w:t xml:space="preserve">To ensure a secure connection TLS can be implemented. TLS stands for Transport Layer Security and is based on certificates. It allows the connection between de client and the server to be encrypted. By encrypting the </w:t>
      </w:r>
      <w:r w:rsidR="001C68CB" w:rsidRPr="001C68CB">
        <w:t>communication,</w:t>
      </w:r>
      <w:r w:rsidRPr="001C68CB">
        <w:t xml:space="preserve"> we ensure that no third-party </w:t>
      </w:r>
      <w:r w:rsidR="009C5119" w:rsidRPr="001C68CB">
        <w:t>can</w:t>
      </w:r>
      <w:r w:rsidRPr="001C68CB">
        <w:t xml:space="preserve"> read or tamper with the data that is being exchanged on our connection with the server. </w:t>
      </w:r>
    </w:p>
    <w:p w14:paraId="04270436" w14:textId="4886C9D5" w:rsidR="00DE7093" w:rsidRPr="001C68CB" w:rsidRDefault="00DE7093" w:rsidP="00DE7093">
      <w:pPr>
        <w:spacing w:after="0"/>
      </w:pPr>
      <w:r w:rsidRPr="001C68CB">
        <w:rPr>
          <w:noProof/>
        </w:rPr>
        <w:drawing>
          <wp:inline distT="0" distB="0" distL="0" distR="0" wp14:anchorId="29D5951F" wp14:editId="40F8C2FB">
            <wp:extent cx="5652135" cy="1504950"/>
            <wp:effectExtent l="0" t="0" r="5715" b="0"/>
            <wp:docPr id="68" name="Afbeelding 68" descr="TLS/S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TLS/SSL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52135" cy="1504950"/>
                    </a:xfrm>
                    <a:prstGeom prst="rect">
                      <a:avLst/>
                    </a:prstGeom>
                    <a:noFill/>
                    <a:ln>
                      <a:noFill/>
                    </a:ln>
                  </pic:spPr>
                </pic:pic>
              </a:graphicData>
            </a:graphic>
          </wp:inline>
        </w:drawing>
      </w:r>
    </w:p>
    <w:p w14:paraId="67D93E7E" w14:textId="77777777" w:rsidR="00DE7093" w:rsidRPr="001C68CB" w:rsidRDefault="00DE7093" w:rsidP="00DE7093">
      <w:pPr>
        <w:spacing w:after="0"/>
      </w:pPr>
    </w:p>
    <w:p w14:paraId="143F4E6E" w14:textId="2837C083" w:rsidR="00DE7093" w:rsidRPr="001C68CB" w:rsidRDefault="00DE7093" w:rsidP="00DE7093">
      <w:pPr>
        <w:spacing w:after="0"/>
      </w:pPr>
      <w:r w:rsidRPr="001C68CB">
        <w:t xml:space="preserve">Apart from TLS is also possible to encrypt the message payload using encryption keys, both publishing and subscribing client need to have the same key to decrypt the message. It is also possible to add username and password verification when subscribing to a channel. </w:t>
      </w:r>
    </w:p>
    <w:p w14:paraId="7DE13CC6" w14:textId="702E3A24" w:rsidR="00603AA2" w:rsidRPr="001C68CB" w:rsidRDefault="00603AA2" w:rsidP="00603AA2">
      <w:pPr>
        <w:pStyle w:val="Kop3"/>
      </w:pPr>
      <w:bookmarkStart w:id="28" w:name="_Toc9492957"/>
      <w:r w:rsidRPr="001C68CB">
        <w:t>AMQP</w:t>
      </w:r>
      <w:bookmarkEnd w:id="28"/>
    </w:p>
    <w:p w14:paraId="756CDE5A" w14:textId="77777777" w:rsidR="00603AA2" w:rsidRPr="001C68CB" w:rsidRDefault="00603AA2" w:rsidP="00DE7093">
      <w:pPr>
        <w:spacing w:after="0"/>
      </w:pPr>
    </w:p>
    <w:p w14:paraId="5BB07F97" w14:textId="54970480" w:rsidR="00DE7093" w:rsidRPr="001C68CB" w:rsidRDefault="00DE7093" w:rsidP="00DE7093">
      <w:pPr>
        <w:spacing w:after="0"/>
      </w:pPr>
      <w:r w:rsidRPr="001C68CB">
        <w:t xml:space="preserve">AMQP stands for Advanced Message Queuing Protocol and is also an open standard application layer protocol. AMQP enables encrypted and interoperable messaging between applications and is based on a client/server messaging model. AMQP is efficient, multichannel and secure. AMQP has more features related to messaging/routing: you can restrict access to queues, manage these </w:t>
      </w:r>
      <w:r w:rsidR="001C68CB" w:rsidRPr="001C68CB">
        <w:t>queues and</w:t>
      </w:r>
      <w:r w:rsidRPr="001C68CB">
        <w:t xml:space="preserve"> more. An exchange decides which queues to place your message on. These messages are routed from the exchange to the queue depending on exchange types and keys.</w:t>
      </w:r>
    </w:p>
    <w:p w14:paraId="1D1BB573" w14:textId="428D941B" w:rsidR="00DE7093" w:rsidRPr="001C68CB" w:rsidRDefault="00DE7093" w:rsidP="00DE7093">
      <w:pPr>
        <w:spacing w:after="0"/>
      </w:pPr>
      <w:r w:rsidRPr="001C68CB">
        <w:rPr>
          <w:noProof/>
        </w:rPr>
        <w:drawing>
          <wp:inline distT="0" distB="0" distL="0" distR="0" wp14:anchorId="01C68E0C" wp14:editId="4E3AD86C">
            <wp:extent cx="5652135" cy="1742440"/>
            <wp:effectExtent l="0" t="0" r="5715" b="0"/>
            <wp:docPr id="67" name="Afbeelding 67" descr="Image result for am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6" descr="Image result for amq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52135" cy="1742440"/>
                    </a:xfrm>
                    <a:prstGeom prst="rect">
                      <a:avLst/>
                    </a:prstGeom>
                    <a:noFill/>
                    <a:ln>
                      <a:noFill/>
                    </a:ln>
                  </pic:spPr>
                </pic:pic>
              </a:graphicData>
            </a:graphic>
          </wp:inline>
        </w:drawing>
      </w:r>
    </w:p>
    <w:p w14:paraId="4B0CBE57" w14:textId="77777777" w:rsidR="00DE7093" w:rsidRPr="001C68CB" w:rsidRDefault="00DE7093" w:rsidP="00DE7093">
      <w:pPr>
        <w:spacing w:after="0"/>
      </w:pPr>
      <w:r w:rsidRPr="001C68CB">
        <w:t>The protocol offers authentication and encryption by way of SASL or TLS making it a very reliable and secure protocol. All these features make AMQP a good choice for building large scale, reliable and resilient messaging infrastructures.</w:t>
      </w:r>
    </w:p>
    <w:p w14:paraId="42EEE6F9" w14:textId="77777777" w:rsidR="00DE7093" w:rsidRPr="001C68CB" w:rsidRDefault="00DE7093" w:rsidP="00DE7093">
      <w:pPr>
        <w:spacing w:after="0"/>
      </w:pPr>
    </w:p>
    <w:p w14:paraId="7EE95D29" w14:textId="59A7E46E" w:rsidR="00603AA2" w:rsidRPr="001C68CB" w:rsidRDefault="00DE7093" w:rsidP="00603AA2">
      <w:pPr>
        <w:spacing w:after="0"/>
      </w:pPr>
      <w:r w:rsidRPr="001C68CB">
        <w:t xml:space="preserve">For the project that we will be implementing in the datacenter the MQTT protocol will suit better given it has all the features we need plus it has some big advantages over AMQP: it is very lightweight and consumes very little bandwidth. </w:t>
      </w:r>
    </w:p>
    <w:p w14:paraId="4104427C" w14:textId="051482C4" w:rsidR="00603AA2" w:rsidRPr="001C68CB" w:rsidRDefault="00DE7093" w:rsidP="00603AA2">
      <w:pPr>
        <w:pStyle w:val="Kop2"/>
      </w:pPr>
      <w:r w:rsidRPr="001C68CB">
        <w:br w:type="page"/>
      </w:r>
      <w:bookmarkStart w:id="29" w:name="_Toc9492958"/>
      <w:r w:rsidRPr="001C68CB">
        <w:lastRenderedPageBreak/>
        <w:t>IMPLEMENTING MQTT</w:t>
      </w:r>
      <w:bookmarkEnd w:id="29"/>
    </w:p>
    <w:p w14:paraId="62DA877F" w14:textId="43ABB056" w:rsidR="00DE7093" w:rsidRPr="001C68CB" w:rsidRDefault="001C68CB" w:rsidP="00DE7093">
      <w:r w:rsidRPr="001C68CB">
        <w:t>First,</w:t>
      </w:r>
      <w:r w:rsidR="00DE7093" w:rsidRPr="001C68CB">
        <w:t xml:space="preserve"> we need to install MQTT on the Raspberry pi. The program that we need is called Mosquitto. Mosquitto is an open source message broker that implements MQTT and that is suitable for low power single board computers.  </w:t>
      </w:r>
    </w:p>
    <w:p w14:paraId="748CFD28" w14:textId="36CE9AFC" w:rsidR="00DE7093" w:rsidRPr="001C68CB" w:rsidRDefault="00DE7093" w:rsidP="00DE7093">
      <w:r w:rsidRPr="001C68CB">
        <w:rPr>
          <w:noProof/>
        </w:rPr>
        <w:drawing>
          <wp:inline distT="0" distB="0" distL="0" distR="0" wp14:anchorId="39441649" wp14:editId="273852D6">
            <wp:extent cx="5652135" cy="280035"/>
            <wp:effectExtent l="0" t="0" r="5715" b="571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52135" cy="280035"/>
                    </a:xfrm>
                    <a:prstGeom prst="rect">
                      <a:avLst/>
                    </a:prstGeom>
                    <a:noFill/>
                    <a:ln>
                      <a:noFill/>
                    </a:ln>
                  </pic:spPr>
                </pic:pic>
              </a:graphicData>
            </a:graphic>
          </wp:inline>
        </w:drawing>
      </w:r>
    </w:p>
    <w:p w14:paraId="5FD8E88E" w14:textId="77777777" w:rsidR="00DE7093" w:rsidRPr="001C68CB" w:rsidRDefault="00DE7093" w:rsidP="00DE7093">
      <w:r w:rsidRPr="001C68CB">
        <w:t>This command will install both the Mosquitto service as a broker and as a client. After the installation is complete u can use the next command to see whether the service is correctly installed.</w:t>
      </w:r>
    </w:p>
    <w:p w14:paraId="1F5E87B3" w14:textId="75DCD2CE" w:rsidR="00DE7093" w:rsidRPr="001C68CB" w:rsidRDefault="00DE7093" w:rsidP="00DE7093">
      <w:r w:rsidRPr="001C68CB">
        <w:rPr>
          <w:noProof/>
        </w:rPr>
        <w:drawing>
          <wp:inline distT="0" distB="0" distL="0" distR="0" wp14:anchorId="0417C3A5" wp14:editId="74CCF4EB">
            <wp:extent cx="5652135" cy="789940"/>
            <wp:effectExtent l="0" t="0" r="5715"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52135" cy="789940"/>
                    </a:xfrm>
                    <a:prstGeom prst="rect">
                      <a:avLst/>
                    </a:prstGeom>
                    <a:noFill/>
                    <a:ln>
                      <a:noFill/>
                    </a:ln>
                  </pic:spPr>
                </pic:pic>
              </a:graphicData>
            </a:graphic>
          </wp:inline>
        </w:drawing>
      </w:r>
    </w:p>
    <w:p w14:paraId="08889807" w14:textId="77777777" w:rsidR="00DE7093" w:rsidRPr="001C68CB" w:rsidRDefault="00DE7093" w:rsidP="00DE7093">
      <w:r w:rsidRPr="001C68CB">
        <w:t>Now we can use the Raspberry pi as a broker/server. We can publish messages to the broker from a client and another client can subscribe to these messages. In our project the client that publishes the messages will be the Raspberry Pi and he will also function as the broker.</w:t>
      </w:r>
    </w:p>
    <w:p w14:paraId="7B3CE848" w14:textId="77777777" w:rsidR="00DE7093" w:rsidRPr="001C68CB" w:rsidRDefault="00DE7093" w:rsidP="00DE7093">
      <w:r w:rsidRPr="001C68CB">
        <w:t>After installing the Mosquitto service we need to install Paho. Paho is an MQTT Python client library which we will use in the client programs to publish/subscribe.</w:t>
      </w:r>
    </w:p>
    <w:p w14:paraId="6AA804A5" w14:textId="50EBDB30" w:rsidR="00DE7093" w:rsidRPr="001C68CB" w:rsidRDefault="00DE7093" w:rsidP="00DE7093">
      <w:r w:rsidRPr="001C68CB">
        <w:rPr>
          <w:noProof/>
        </w:rPr>
        <w:drawing>
          <wp:inline distT="0" distB="0" distL="0" distR="0" wp14:anchorId="1EB9423F" wp14:editId="751F6829">
            <wp:extent cx="5652135" cy="229870"/>
            <wp:effectExtent l="0" t="0" r="5715"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2135" cy="229870"/>
                    </a:xfrm>
                    <a:prstGeom prst="rect">
                      <a:avLst/>
                    </a:prstGeom>
                    <a:noFill/>
                    <a:ln>
                      <a:noFill/>
                    </a:ln>
                  </pic:spPr>
                </pic:pic>
              </a:graphicData>
            </a:graphic>
          </wp:inline>
        </w:drawing>
      </w:r>
    </w:p>
    <w:p w14:paraId="4AC71CC3" w14:textId="77777777" w:rsidR="00DE7093" w:rsidRPr="001C68CB" w:rsidRDefault="00DE7093" w:rsidP="00DE7093">
      <w:r w:rsidRPr="001C68CB">
        <w:br w:type="page"/>
      </w:r>
    </w:p>
    <w:p w14:paraId="345CFD0E" w14:textId="4F6FCC95" w:rsidR="00603AA2" w:rsidRPr="001C68CB" w:rsidRDefault="00603AA2" w:rsidP="00603AA2">
      <w:pPr>
        <w:pStyle w:val="Kop2"/>
      </w:pPr>
      <w:bookmarkStart w:id="30" w:name="_Toc9492959"/>
      <w:r w:rsidRPr="001C68CB">
        <w:lastRenderedPageBreak/>
        <w:t>TLS</w:t>
      </w:r>
      <w:bookmarkEnd w:id="30"/>
    </w:p>
    <w:p w14:paraId="5014224A" w14:textId="79CB42D2" w:rsidR="00DE7093" w:rsidRPr="001C68CB" w:rsidRDefault="00DE7093" w:rsidP="00DE7093">
      <w:r w:rsidRPr="001C68CB">
        <w:t xml:space="preserve">By </w:t>
      </w:r>
      <w:r w:rsidR="001C68CB" w:rsidRPr="001C68CB">
        <w:t>default,</w:t>
      </w:r>
      <w:r w:rsidRPr="001C68CB">
        <w:t xml:space="preserve"> MQTT doesn’t use encryption but it is possible to secure to connection using TLS. In the next chapter we will explain how TLS should be implemented on both server and client side. TLS works with a client/server authentication and message encryption. </w:t>
      </w:r>
      <w:r w:rsidR="001C68CB" w:rsidRPr="001C68CB">
        <w:t>First,</w:t>
      </w:r>
      <w:r w:rsidRPr="001C68CB">
        <w:t xml:space="preserve"> we will the TLS handshake:</w:t>
      </w:r>
    </w:p>
    <w:p w14:paraId="2F745B48" w14:textId="604A0C54" w:rsidR="00DE7093" w:rsidRPr="001C68CB" w:rsidRDefault="00DE7093" w:rsidP="00DE7093">
      <w:r w:rsidRPr="001C68CB">
        <w:rPr>
          <w:noProof/>
        </w:rPr>
        <w:drawing>
          <wp:inline distT="0" distB="0" distL="0" distR="0" wp14:anchorId="442F324B" wp14:editId="5A3938EF">
            <wp:extent cx="3226435" cy="2105025"/>
            <wp:effectExtent l="0" t="0" r="0" b="9525"/>
            <wp:docPr id="63" name="Afbeelding 63" descr="https://cheapsslsecurity.com/blog/wp-content/uploads/2017/10/ssl-tls-handshake-process-1024x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descr="https://cheapsslsecurity.com/blog/wp-content/uploads/2017/10/ssl-tls-handshake-process-1024x670.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26435" cy="2105025"/>
                    </a:xfrm>
                    <a:prstGeom prst="rect">
                      <a:avLst/>
                    </a:prstGeom>
                    <a:noFill/>
                    <a:ln>
                      <a:noFill/>
                    </a:ln>
                  </pic:spPr>
                </pic:pic>
              </a:graphicData>
            </a:graphic>
          </wp:inline>
        </w:drawing>
      </w:r>
      <w:r w:rsidRPr="001C68CB">
        <w:rPr>
          <w:noProof/>
        </w:rPr>
        <w:drawing>
          <wp:inline distT="0" distB="0" distL="0" distR="0" wp14:anchorId="61A9450E" wp14:editId="774A150F">
            <wp:extent cx="2406650" cy="2259965"/>
            <wp:effectExtent l="0" t="0" r="0" b="6985"/>
            <wp:docPr id="62" name="Afbeelding 62" descr="https://mcuoneclipse.files.wordpress.com/2017/04/tls-handshaking-with-certificates-and-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https://mcuoneclipse.files.wordpress.com/2017/04/tls-handshaking-with-certificates-and-keys.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06650" cy="2259965"/>
                    </a:xfrm>
                    <a:prstGeom prst="rect">
                      <a:avLst/>
                    </a:prstGeom>
                    <a:noFill/>
                    <a:ln>
                      <a:noFill/>
                    </a:ln>
                  </pic:spPr>
                </pic:pic>
              </a:graphicData>
            </a:graphic>
          </wp:inline>
        </w:drawing>
      </w:r>
    </w:p>
    <w:p w14:paraId="1DDEB04D" w14:textId="564988A1" w:rsidR="00DE7093" w:rsidRPr="001C68CB" w:rsidRDefault="00DE7093" w:rsidP="00DE7093">
      <w:pPr>
        <w:pStyle w:val="Lijstalinea"/>
        <w:numPr>
          <w:ilvl w:val="0"/>
          <w:numId w:val="23"/>
        </w:numPr>
        <w:rPr>
          <w:lang w:val="en-US"/>
        </w:rPr>
      </w:pPr>
      <w:r w:rsidRPr="001C68CB">
        <w:rPr>
          <w:lang w:val="en-US"/>
        </w:rPr>
        <w:t xml:space="preserve">The client sends a “hello” message to the server </w:t>
      </w:r>
      <w:r w:rsidR="001C68CB" w:rsidRPr="001C68CB">
        <w:rPr>
          <w:lang w:val="en-US"/>
        </w:rPr>
        <w:t>because</w:t>
      </w:r>
      <w:r w:rsidRPr="001C68CB">
        <w:rPr>
          <w:lang w:val="en-US"/>
        </w:rPr>
        <w:t xml:space="preserve"> it wants to start a secure transaction. Next to the “hello” it also sends its cipher suits, a set of cryptographic algorithms, and his compatible TLS version.</w:t>
      </w:r>
    </w:p>
    <w:p w14:paraId="031E36F8" w14:textId="77777777" w:rsidR="00DE7093" w:rsidRPr="001C68CB" w:rsidRDefault="00DE7093" w:rsidP="00DE7093">
      <w:pPr>
        <w:pStyle w:val="Lijstalinea"/>
        <w:numPr>
          <w:ilvl w:val="0"/>
          <w:numId w:val="23"/>
        </w:numPr>
        <w:rPr>
          <w:lang w:val="en-US"/>
        </w:rPr>
      </w:pPr>
      <w:r w:rsidRPr="001C68CB">
        <w:rPr>
          <w:lang w:val="en-US"/>
        </w:rPr>
        <w:t>The server responds and sends it certificate to ensure the client that he is a secure server. The public key is included within the certificate.</w:t>
      </w:r>
    </w:p>
    <w:p w14:paraId="392F7607" w14:textId="77777777" w:rsidR="00DE7093" w:rsidRPr="001C68CB" w:rsidRDefault="00DE7093" w:rsidP="00DE7093">
      <w:pPr>
        <w:pStyle w:val="Lijstalinea"/>
        <w:numPr>
          <w:ilvl w:val="0"/>
          <w:numId w:val="23"/>
        </w:numPr>
        <w:rPr>
          <w:lang w:val="en-US"/>
        </w:rPr>
      </w:pPr>
      <w:r w:rsidRPr="001C68CB">
        <w:rPr>
          <w:lang w:val="en-US"/>
        </w:rPr>
        <w:t xml:space="preserve">The client first verifies the certificate, then encrypts a pre-master (shared secret) key using the public key it receives from the server. The server can decrypt this pre-master key using his private key. The pre-master key can only be decrypted with a private key that is stored on the server so no one else but the server can decrypt the data. The server always keeps the private key to himself. This is called asymmetric encryption. After this is done the newly made master key will be used to encrypt and decrypt the information. </w:t>
      </w:r>
    </w:p>
    <w:p w14:paraId="6CCFAB48" w14:textId="77777777" w:rsidR="00DE7093" w:rsidRPr="001C68CB" w:rsidRDefault="00DE7093" w:rsidP="00DE7093">
      <w:pPr>
        <w:pStyle w:val="Lijstalinea"/>
        <w:numPr>
          <w:ilvl w:val="0"/>
          <w:numId w:val="23"/>
        </w:numPr>
        <w:rPr>
          <w:lang w:val="en-US"/>
        </w:rPr>
      </w:pPr>
      <w:r w:rsidRPr="001C68CB">
        <w:rPr>
          <w:lang w:val="en-US"/>
        </w:rPr>
        <w:t>Both parties now know who they are talking to. Once the verification is over, the encryption takes place to the master-key only, this is symmetric encryption.</w:t>
      </w:r>
    </w:p>
    <w:p w14:paraId="75EAD799" w14:textId="77777777" w:rsidR="00DE7093" w:rsidRPr="001C68CB" w:rsidRDefault="00DE7093" w:rsidP="00DE7093">
      <w:r w:rsidRPr="001C68CB">
        <w:br w:type="page"/>
      </w:r>
    </w:p>
    <w:p w14:paraId="4D5DFEE5" w14:textId="6A1EC768" w:rsidR="00DE7093" w:rsidRPr="001C68CB" w:rsidRDefault="00DE7093" w:rsidP="00603AA2">
      <w:pPr>
        <w:pStyle w:val="Kop2"/>
      </w:pPr>
      <w:bookmarkStart w:id="31" w:name="_Toc9492960"/>
      <w:r w:rsidRPr="001C68CB">
        <w:lastRenderedPageBreak/>
        <w:t>IMPLEMENTING TLS</w:t>
      </w:r>
      <w:bookmarkEnd w:id="31"/>
    </w:p>
    <w:p w14:paraId="39D4DC7D" w14:textId="4BD72774" w:rsidR="00603AA2" w:rsidRPr="001C68CB" w:rsidRDefault="00603AA2" w:rsidP="00603AA2">
      <w:pPr>
        <w:pStyle w:val="Kop3"/>
      </w:pPr>
      <w:bookmarkStart w:id="32" w:name="_Toc9492961"/>
      <w:r w:rsidRPr="001C68CB">
        <w:t>Certificate Authority</w:t>
      </w:r>
      <w:bookmarkEnd w:id="32"/>
      <w:r w:rsidRPr="001C68CB">
        <w:t xml:space="preserve"> </w:t>
      </w:r>
    </w:p>
    <w:p w14:paraId="2A0869D7" w14:textId="3C98C4D1" w:rsidR="00DE7093" w:rsidRPr="001C68CB" w:rsidRDefault="001C68CB" w:rsidP="00DE7093">
      <w:r w:rsidRPr="001C68CB">
        <w:t>First,</w:t>
      </w:r>
      <w:r w:rsidR="00DE7093" w:rsidRPr="001C68CB">
        <w:t xml:space="preserve"> we need to generate a key pair for the certificate authority (CA). If you </w:t>
      </w:r>
      <w:r w:rsidRPr="001C68CB">
        <w:t>want,</w:t>
      </w:r>
      <w:r w:rsidR="00DE7093" w:rsidRPr="001C68CB">
        <w:t xml:space="preserve"> you can secure this key with a password (raspberry).</w:t>
      </w:r>
    </w:p>
    <w:p w14:paraId="1FD11DFF" w14:textId="2BFDD808" w:rsidR="00DE7093" w:rsidRPr="001C68CB" w:rsidRDefault="00DE7093" w:rsidP="00DE7093">
      <w:r w:rsidRPr="001C68CB">
        <w:rPr>
          <w:noProof/>
        </w:rPr>
        <w:drawing>
          <wp:inline distT="0" distB="0" distL="0" distR="0" wp14:anchorId="35CB13D0" wp14:editId="7BB36385">
            <wp:extent cx="5652135" cy="875030"/>
            <wp:effectExtent l="0" t="0" r="5715" b="127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52135" cy="875030"/>
                    </a:xfrm>
                    <a:prstGeom prst="rect">
                      <a:avLst/>
                    </a:prstGeom>
                    <a:noFill/>
                    <a:ln>
                      <a:noFill/>
                    </a:ln>
                  </pic:spPr>
                </pic:pic>
              </a:graphicData>
            </a:graphic>
          </wp:inline>
        </w:drawing>
      </w:r>
    </w:p>
    <w:p w14:paraId="34787EA7" w14:textId="6779983C" w:rsidR="00DE7093" w:rsidRPr="001C68CB" w:rsidRDefault="001C68CB" w:rsidP="00DE7093">
      <w:r w:rsidRPr="001C68CB">
        <w:t>Next,</w:t>
      </w:r>
      <w:r w:rsidR="00DE7093" w:rsidRPr="001C68CB">
        <w:t xml:space="preserve"> we create a certificate for the CA using the CA key we created. The -x509 stands for a self-signed certificate. We use this used to generate a self-signed root CA. with this certificate we can sign other certificates later. The days we specify are the days that the created certificate will be valid. After you entered the command you will be prompt for certain information. Most of these fields are just for information purposes. An important field is the Common name field. Here we fill in the ip-address of the Pi since this will be the device we will be contacting later as server.</w:t>
      </w:r>
    </w:p>
    <w:p w14:paraId="0D9F9D4B" w14:textId="42C547AE" w:rsidR="00DE7093" w:rsidRPr="001C68CB" w:rsidRDefault="00DE7093" w:rsidP="00DE7093">
      <w:r w:rsidRPr="001C68CB">
        <w:rPr>
          <w:noProof/>
        </w:rPr>
        <w:drawing>
          <wp:inline distT="0" distB="0" distL="0" distR="0" wp14:anchorId="4AC3D15A" wp14:editId="767D5F7D">
            <wp:extent cx="5652135" cy="1963420"/>
            <wp:effectExtent l="0" t="0" r="571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52135" cy="1963420"/>
                    </a:xfrm>
                    <a:prstGeom prst="rect">
                      <a:avLst/>
                    </a:prstGeom>
                    <a:noFill/>
                    <a:ln>
                      <a:noFill/>
                    </a:ln>
                  </pic:spPr>
                </pic:pic>
              </a:graphicData>
            </a:graphic>
          </wp:inline>
        </w:drawing>
      </w:r>
    </w:p>
    <w:p w14:paraId="3F620ACE" w14:textId="5823EE3E" w:rsidR="00DE7093" w:rsidRPr="001C68CB" w:rsidRDefault="00DE7093" w:rsidP="00DE7093">
      <w:r w:rsidRPr="001C68CB">
        <w:t xml:space="preserve">When you open the </w:t>
      </w:r>
      <w:r w:rsidR="001C68CB" w:rsidRPr="001C68CB">
        <w:t>certificate,</w:t>
      </w:r>
      <w:r w:rsidRPr="001C68CB">
        <w:t xml:space="preserve"> you see the following:</w:t>
      </w:r>
    </w:p>
    <w:p w14:paraId="2F456265" w14:textId="2D3A4C7F" w:rsidR="00DE7093" w:rsidRPr="001C68CB" w:rsidRDefault="00DE7093" w:rsidP="00DE7093">
      <w:r w:rsidRPr="001C68CB">
        <w:rPr>
          <w:noProof/>
        </w:rPr>
        <w:drawing>
          <wp:inline distT="0" distB="0" distL="0" distR="0" wp14:anchorId="55434BC7" wp14:editId="7E2359D5">
            <wp:extent cx="5652135" cy="2954020"/>
            <wp:effectExtent l="0" t="0" r="5715"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52135" cy="2954020"/>
                    </a:xfrm>
                    <a:prstGeom prst="rect">
                      <a:avLst/>
                    </a:prstGeom>
                    <a:noFill/>
                    <a:ln>
                      <a:noFill/>
                    </a:ln>
                  </pic:spPr>
                </pic:pic>
              </a:graphicData>
            </a:graphic>
          </wp:inline>
        </w:drawing>
      </w:r>
    </w:p>
    <w:p w14:paraId="0DA21273" w14:textId="77777777" w:rsidR="00DE7093" w:rsidRPr="001C68CB" w:rsidRDefault="00DE7093" w:rsidP="00DE7093">
      <w:r w:rsidRPr="001C68CB">
        <w:lastRenderedPageBreak/>
        <w:t>You can view information about this certificate with the following command:</w:t>
      </w:r>
    </w:p>
    <w:p w14:paraId="1DAA6DDE" w14:textId="083E6F41" w:rsidR="00DE7093" w:rsidRPr="001C68CB" w:rsidRDefault="00DE7093" w:rsidP="00DE7093">
      <w:r w:rsidRPr="001C68CB">
        <w:rPr>
          <w:noProof/>
        </w:rPr>
        <w:drawing>
          <wp:inline distT="0" distB="0" distL="0" distR="0" wp14:anchorId="11BEE238" wp14:editId="7F13C79C">
            <wp:extent cx="5652135" cy="6842125"/>
            <wp:effectExtent l="0" t="0" r="571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2135" cy="6842125"/>
                    </a:xfrm>
                    <a:prstGeom prst="rect">
                      <a:avLst/>
                    </a:prstGeom>
                    <a:noFill/>
                    <a:ln>
                      <a:noFill/>
                    </a:ln>
                  </pic:spPr>
                </pic:pic>
              </a:graphicData>
            </a:graphic>
          </wp:inline>
        </w:drawing>
      </w:r>
    </w:p>
    <w:p w14:paraId="2E4597F2" w14:textId="77777777" w:rsidR="00DE7093" w:rsidRPr="001C68CB" w:rsidRDefault="00DE7093" w:rsidP="00DE7093">
      <w:r w:rsidRPr="001C68CB">
        <w:t>After this we create a server key pair that will be used by the broker (mosquitto server).</w:t>
      </w:r>
    </w:p>
    <w:p w14:paraId="3EE2DE87" w14:textId="1189D26E" w:rsidR="00DE7093" w:rsidRPr="001C68CB" w:rsidRDefault="00DE7093" w:rsidP="00DE7093">
      <w:r w:rsidRPr="001C68CB">
        <w:rPr>
          <w:noProof/>
        </w:rPr>
        <w:drawing>
          <wp:inline distT="0" distB="0" distL="0" distR="0" wp14:anchorId="62F93869" wp14:editId="76BB5DD1">
            <wp:extent cx="5652135" cy="747395"/>
            <wp:effectExtent l="0" t="0" r="381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52135" cy="747395"/>
                    </a:xfrm>
                    <a:prstGeom prst="rect">
                      <a:avLst/>
                    </a:prstGeom>
                    <a:noFill/>
                    <a:ln>
                      <a:noFill/>
                    </a:ln>
                  </pic:spPr>
                </pic:pic>
              </a:graphicData>
            </a:graphic>
          </wp:inline>
        </w:drawing>
      </w:r>
    </w:p>
    <w:p w14:paraId="207FC30D" w14:textId="77777777" w:rsidR="00DE7093" w:rsidRPr="001C68CB" w:rsidRDefault="00DE7093" w:rsidP="00DE7093">
      <w:r w:rsidRPr="001C68CB">
        <w:br w:type="page"/>
      </w:r>
    </w:p>
    <w:p w14:paraId="36B2E693" w14:textId="57CF6DCC" w:rsidR="000A5DB5" w:rsidRPr="001C68CB" w:rsidRDefault="000A5DB5" w:rsidP="000A5DB5">
      <w:pPr>
        <w:pStyle w:val="Kop3"/>
      </w:pPr>
      <w:bookmarkStart w:id="33" w:name="_Toc9492962"/>
      <w:r w:rsidRPr="001C68CB">
        <w:lastRenderedPageBreak/>
        <w:t>Server Certificate</w:t>
      </w:r>
      <w:bookmarkEnd w:id="33"/>
    </w:p>
    <w:p w14:paraId="606A93AD" w14:textId="579058A8" w:rsidR="00DE7093" w:rsidRPr="001C68CB" w:rsidRDefault="00DE7093" w:rsidP="00DE7093">
      <w:r w:rsidRPr="001C68CB">
        <w:t xml:space="preserve">Now we create a certificate request for the server. </w:t>
      </w:r>
      <w:r w:rsidR="001C68CB" w:rsidRPr="001C68CB">
        <w:t>Again,</w:t>
      </w:r>
      <w:r w:rsidRPr="001C68CB">
        <w:t xml:space="preserve"> when filling in the form u should use the ip-address of the pi as Common Name since this will be our server. </w:t>
      </w:r>
      <w:r w:rsidR="001C68CB" w:rsidRPr="001C68CB">
        <w:t>Also,</w:t>
      </w:r>
      <w:r w:rsidRPr="001C68CB">
        <w:t xml:space="preserve"> it’s important to not completely use the same information as you did before otherwise it will cause problems. SSL/TLS will think the CA and Server are the same and will compare ca.crt and server.crt. Since they have different thumbprints the connection will fail. In </w:t>
      </w:r>
      <w:r w:rsidR="001C68CB" w:rsidRPr="001C68CB">
        <w:t>addition,</w:t>
      </w:r>
      <w:r w:rsidRPr="001C68CB">
        <w:t xml:space="preserve"> also don’t use a password to protect the key because the broker won’t be able to decode it.</w:t>
      </w:r>
    </w:p>
    <w:p w14:paraId="73B03866" w14:textId="32FE56D4" w:rsidR="00DE7093" w:rsidRPr="001C68CB" w:rsidRDefault="00DE7093" w:rsidP="00DE7093">
      <w:r w:rsidRPr="001C68CB">
        <w:rPr>
          <w:noProof/>
        </w:rPr>
        <w:drawing>
          <wp:inline distT="0" distB="0" distL="0" distR="0" wp14:anchorId="0DF60B95" wp14:editId="71646186">
            <wp:extent cx="5652135" cy="2486025"/>
            <wp:effectExtent l="0" t="0" r="571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52135" cy="2486025"/>
                    </a:xfrm>
                    <a:prstGeom prst="rect">
                      <a:avLst/>
                    </a:prstGeom>
                    <a:noFill/>
                    <a:ln>
                      <a:noFill/>
                    </a:ln>
                  </pic:spPr>
                </pic:pic>
              </a:graphicData>
            </a:graphic>
          </wp:inline>
        </w:drawing>
      </w:r>
    </w:p>
    <w:p w14:paraId="4A70981E" w14:textId="07C0C267" w:rsidR="00DE7093" w:rsidRPr="001C68CB" w:rsidRDefault="001C68CB" w:rsidP="00DE7093">
      <w:r w:rsidRPr="001C68CB">
        <w:t>Next,</w:t>
      </w:r>
      <w:r w:rsidR="00DE7093" w:rsidRPr="001C68CB">
        <w:t xml:space="preserve"> we use the CA key to verify and sign the server certificate. Since we use an ip-address as common name and not a domain name we need to add this to the command with the -extfile option.</w:t>
      </w:r>
    </w:p>
    <w:p w14:paraId="5C888280" w14:textId="0883CEE2" w:rsidR="00DE7093" w:rsidRPr="001C68CB" w:rsidRDefault="00DE7093" w:rsidP="00DE7093">
      <w:r w:rsidRPr="001C68CB">
        <w:rPr>
          <w:noProof/>
        </w:rPr>
        <w:drawing>
          <wp:inline distT="0" distB="0" distL="0" distR="0" wp14:anchorId="33271B23" wp14:editId="3CEA6DD1">
            <wp:extent cx="5652135" cy="662940"/>
            <wp:effectExtent l="0" t="0" r="5715" b="381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52135" cy="662940"/>
                    </a:xfrm>
                    <a:prstGeom prst="rect">
                      <a:avLst/>
                    </a:prstGeom>
                    <a:noFill/>
                    <a:ln>
                      <a:noFill/>
                    </a:ln>
                  </pic:spPr>
                </pic:pic>
              </a:graphicData>
            </a:graphic>
          </wp:inline>
        </w:drawing>
      </w:r>
    </w:p>
    <w:p w14:paraId="7C034CE7" w14:textId="77777777" w:rsidR="00DE7093" w:rsidRPr="001C68CB" w:rsidRDefault="00DE7093" w:rsidP="00DE7093">
      <w:r w:rsidRPr="001C68CB">
        <w:t>After these steps the following files are created:</w:t>
      </w:r>
    </w:p>
    <w:p w14:paraId="25AA230B" w14:textId="1490857D" w:rsidR="00DE7093" w:rsidRPr="001C68CB" w:rsidRDefault="00DE7093" w:rsidP="00DE7093">
      <w:r w:rsidRPr="001C68CB">
        <w:rPr>
          <w:noProof/>
        </w:rPr>
        <w:drawing>
          <wp:inline distT="0" distB="0" distL="0" distR="0" wp14:anchorId="7E48D68B" wp14:editId="7EC68782">
            <wp:extent cx="3614468" cy="1096499"/>
            <wp:effectExtent l="0" t="0" r="5080" b="889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35505" cy="1102881"/>
                    </a:xfrm>
                    <a:prstGeom prst="rect">
                      <a:avLst/>
                    </a:prstGeom>
                    <a:noFill/>
                    <a:ln>
                      <a:noFill/>
                    </a:ln>
                  </pic:spPr>
                </pic:pic>
              </a:graphicData>
            </a:graphic>
          </wp:inline>
        </w:drawing>
      </w:r>
    </w:p>
    <w:p w14:paraId="0B0F30D8" w14:textId="77777777" w:rsidR="00DE7093" w:rsidRPr="001C68CB" w:rsidRDefault="00DE7093" w:rsidP="00DE7093">
      <w:r w:rsidRPr="001C68CB">
        <w:t>When we installed Mosquitto it created a directory on the pi where the configuration is stored and where you can add config-files or certificates.</w:t>
      </w:r>
    </w:p>
    <w:p w14:paraId="60D18BC2" w14:textId="159E1D46" w:rsidR="00DE7093" w:rsidRPr="001C68CB" w:rsidRDefault="00DE7093" w:rsidP="00DE7093">
      <w:r w:rsidRPr="001C68CB">
        <w:rPr>
          <w:noProof/>
        </w:rPr>
        <w:drawing>
          <wp:inline distT="0" distB="0" distL="0" distR="0" wp14:anchorId="4B5B819D" wp14:editId="20836864">
            <wp:extent cx="4658264" cy="430246"/>
            <wp:effectExtent l="0" t="0" r="0" b="825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20267" cy="435973"/>
                    </a:xfrm>
                    <a:prstGeom prst="rect">
                      <a:avLst/>
                    </a:prstGeom>
                    <a:noFill/>
                    <a:ln>
                      <a:noFill/>
                    </a:ln>
                  </pic:spPr>
                </pic:pic>
              </a:graphicData>
            </a:graphic>
          </wp:inline>
        </w:drawing>
      </w:r>
    </w:p>
    <w:p w14:paraId="62CA6937" w14:textId="2D87E224" w:rsidR="000A5DB5" w:rsidRPr="001C68CB" w:rsidRDefault="00DE7093" w:rsidP="00DE7093">
      <w:r w:rsidRPr="001C68CB">
        <w:t>Copy the ca.crt file to the ca_certificates folder and the server.crt- and server.key files to the certs folder. Also make sure that you copy the ca.crt file to the client. He will need this are will not be able to connect to the server!</w:t>
      </w:r>
    </w:p>
    <w:p w14:paraId="0122FAEA" w14:textId="109EBD84" w:rsidR="000A5DB5" w:rsidRPr="001C68CB" w:rsidRDefault="000A5DB5" w:rsidP="000A5DB5">
      <w:pPr>
        <w:pStyle w:val="Kop3"/>
      </w:pPr>
      <w:bookmarkStart w:id="34" w:name="_Toc9492963"/>
      <w:r w:rsidRPr="001C68CB">
        <w:lastRenderedPageBreak/>
        <w:t>Client Certificate</w:t>
      </w:r>
      <w:bookmarkEnd w:id="34"/>
    </w:p>
    <w:p w14:paraId="25E0D8E7" w14:textId="75455D8E" w:rsidR="00DE7093" w:rsidRPr="001C68CB" w:rsidRDefault="00DE7093" w:rsidP="00DE7093">
      <w:r w:rsidRPr="001C68CB">
        <w:t>We can add extra authentication by using a client certificate. Here is how to create this:</w:t>
      </w:r>
    </w:p>
    <w:p w14:paraId="3DEDCDE4" w14:textId="2FF9A3BF" w:rsidR="00DE7093" w:rsidRPr="001C68CB" w:rsidRDefault="001C68CB" w:rsidP="00DE7093">
      <w:r w:rsidRPr="001C68CB">
        <w:t>First,</w:t>
      </w:r>
      <w:r w:rsidR="00DE7093" w:rsidRPr="001C68CB">
        <w:t xml:space="preserve"> we create a client private key:</w:t>
      </w:r>
    </w:p>
    <w:p w14:paraId="6700719A" w14:textId="45635862" w:rsidR="00DE7093" w:rsidRPr="001C68CB" w:rsidRDefault="00DE7093" w:rsidP="00DE7093">
      <w:r w:rsidRPr="001C68CB">
        <w:rPr>
          <w:noProof/>
        </w:rPr>
        <w:drawing>
          <wp:inline distT="0" distB="0" distL="0" distR="0" wp14:anchorId="256AECC2" wp14:editId="1C5A0AF7">
            <wp:extent cx="5652135" cy="543560"/>
            <wp:effectExtent l="0" t="0" r="5715" b="889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52135" cy="543560"/>
                    </a:xfrm>
                    <a:prstGeom prst="rect">
                      <a:avLst/>
                    </a:prstGeom>
                    <a:noFill/>
                    <a:ln>
                      <a:noFill/>
                    </a:ln>
                  </pic:spPr>
                </pic:pic>
              </a:graphicData>
            </a:graphic>
          </wp:inline>
        </w:drawing>
      </w:r>
    </w:p>
    <w:p w14:paraId="17130F9E" w14:textId="07A43DAB" w:rsidR="00DE7093" w:rsidRPr="001C68CB" w:rsidRDefault="001C68CB" w:rsidP="00DE7093">
      <w:r w:rsidRPr="001C68CB">
        <w:t>Next,</w:t>
      </w:r>
      <w:r w:rsidR="00DE7093" w:rsidRPr="001C68CB">
        <w:t xml:space="preserve"> we create a certificate request and we use the client private key to sign it. The most important field is the common name field. Here we enter the name of the client so that the server knows who he is talking to.</w:t>
      </w:r>
    </w:p>
    <w:p w14:paraId="514ADEBD" w14:textId="7E777A8C" w:rsidR="00DE7093" w:rsidRPr="001C68CB" w:rsidRDefault="00DE7093" w:rsidP="00DE7093">
      <w:r w:rsidRPr="001C68CB">
        <w:rPr>
          <w:noProof/>
        </w:rPr>
        <w:drawing>
          <wp:inline distT="0" distB="0" distL="0" distR="0" wp14:anchorId="120997E9" wp14:editId="06301A8E">
            <wp:extent cx="5652135" cy="2099310"/>
            <wp:effectExtent l="0" t="0" r="571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52135" cy="2099310"/>
                    </a:xfrm>
                    <a:prstGeom prst="rect">
                      <a:avLst/>
                    </a:prstGeom>
                    <a:noFill/>
                    <a:ln>
                      <a:noFill/>
                    </a:ln>
                  </pic:spPr>
                </pic:pic>
              </a:graphicData>
            </a:graphic>
          </wp:inline>
        </w:drawing>
      </w:r>
    </w:p>
    <w:p w14:paraId="404FD74B" w14:textId="77777777" w:rsidR="00DE7093" w:rsidRPr="001C68CB" w:rsidRDefault="00DE7093" w:rsidP="00DE7093">
      <w:r w:rsidRPr="001C68CB">
        <w:t>Afterword’s we complete the request and the create a client certificate.</w:t>
      </w:r>
    </w:p>
    <w:p w14:paraId="520341E5" w14:textId="77777777" w:rsidR="00DE7093" w:rsidRPr="001C68CB" w:rsidRDefault="00DE7093" w:rsidP="00DE7093">
      <w:r w:rsidRPr="001C68CB">
        <w:t>openssl x509 -req -in client.csr -extfile &lt;(printf "subjectAltName=IP:10.140.4.160") -CA ca4.crt -CAkey ca4.key -CAcreateserial -out client.crt -days 3650</w:t>
      </w:r>
    </w:p>
    <w:p w14:paraId="6203CC60" w14:textId="62F54EA5" w:rsidR="00DE7093" w:rsidRPr="001C68CB" w:rsidRDefault="00DE7093" w:rsidP="00DE7093">
      <w:r w:rsidRPr="001C68CB">
        <w:rPr>
          <w:noProof/>
        </w:rPr>
        <w:drawing>
          <wp:inline distT="0" distB="0" distL="0" distR="0" wp14:anchorId="1515796C" wp14:editId="2DBDBC80">
            <wp:extent cx="5652135" cy="646430"/>
            <wp:effectExtent l="0" t="0" r="5715" b="127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52135" cy="646430"/>
                    </a:xfrm>
                    <a:prstGeom prst="rect">
                      <a:avLst/>
                    </a:prstGeom>
                    <a:noFill/>
                    <a:ln>
                      <a:noFill/>
                    </a:ln>
                  </pic:spPr>
                </pic:pic>
              </a:graphicData>
            </a:graphic>
          </wp:inline>
        </w:drawing>
      </w:r>
    </w:p>
    <w:p w14:paraId="49BD241E" w14:textId="0DBD07C2" w:rsidR="000A5DB5" w:rsidRPr="001C68CB" w:rsidRDefault="00DE7093" w:rsidP="00DE7093">
      <w:pPr>
        <w:rPr>
          <w:noProof/>
        </w:rPr>
      </w:pPr>
      <w:r w:rsidRPr="001C68CB">
        <w:t>Now the directory will look like this:</w:t>
      </w:r>
      <w:r w:rsidRPr="001C68CB">
        <w:rPr>
          <w:noProof/>
        </w:rPr>
        <w:t xml:space="preserve"> </w:t>
      </w:r>
      <w:r w:rsidRPr="001C68CB">
        <w:rPr>
          <w:noProof/>
        </w:rPr>
        <w:drawing>
          <wp:inline distT="0" distB="0" distL="0" distR="0" wp14:anchorId="73DFEB6A" wp14:editId="7E8E5970">
            <wp:extent cx="5652135" cy="1249680"/>
            <wp:effectExtent l="0" t="0" r="5715" b="762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52135" cy="1249680"/>
                    </a:xfrm>
                    <a:prstGeom prst="rect">
                      <a:avLst/>
                    </a:prstGeom>
                    <a:noFill/>
                    <a:ln>
                      <a:noFill/>
                    </a:ln>
                  </pic:spPr>
                </pic:pic>
              </a:graphicData>
            </a:graphic>
          </wp:inline>
        </w:drawing>
      </w:r>
    </w:p>
    <w:p w14:paraId="27DF4E55" w14:textId="77777777" w:rsidR="000A5DB5" w:rsidRPr="001C68CB" w:rsidRDefault="000A5DB5">
      <w:pPr>
        <w:spacing w:after="0"/>
        <w:rPr>
          <w:noProof/>
        </w:rPr>
      </w:pPr>
      <w:r w:rsidRPr="001C68CB">
        <w:rPr>
          <w:noProof/>
        </w:rPr>
        <w:br w:type="page"/>
      </w:r>
    </w:p>
    <w:p w14:paraId="5A69F12B" w14:textId="132C97C3" w:rsidR="000A5DB5" w:rsidRPr="001C68CB" w:rsidRDefault="000A5DB5" w:rsidP="000A5DB5">
      <w:pPr>
        <w:pStyle w:val="Kop3"/>
        <w:rPr>
          <w:noProof/>
        </w:rPr>
      </w:pPr>
      <w:bookmarkStart w:id="35" w:name="_Toc9492964"/>
      <w:r w:rsidRPr="001C68CB">
        <w:rPr>
          <w:noProof/>
        </w:rPr>
        <w:lastRenderedPageBreak/>
        <w:t>Mosquitto.conf file</w:t>
      </w:r>
      <w:bookmarkEnd w:id="35"/>
    </w:p>
    <w:p w14:paraId="4E8E7AA3" w14:textId="4EAEF697" w:rsidR="000A5DB5" w:rsidRPr="001C68CB" w:rsidRDefault="000A5DB5" w:rsidP="000A5DB5">
      <w:r w:rsidRPr="001C68CB">
        <w:t xml:space="preserve">Now edit the configuration file mosquitto.conf. It is also possible to add additional configuration files in the conf.d folder. Make sure you give these files the .conf extension. If you do a first installation it is possible that the mosquitto.conf file is almost empty and just includes a path to the conf.d folder. You can find the complete file online. For our project we only </w:t>
      </w:r>
      <w:r w:rsidR="009C5119" w:rsidRPr="001C68CB">
        <w:t>must</w:t>
      </w:r>
      <w:r w:rsidRPr="001C68CB">
        <w:t xml:space="preserve"> make a few minor adjustments. In the section default listener: change port 1883 to 8883. 1883 is default port used by MQTT, 8883 is used when secured with TLS.</w:t>
      </w:r>
    </w:p>
    <w:p w14:paraId="4B03936F" w14:textId="77777777" w:rsidR="000A5DB5" w:rsidRPr="001C68CB" w:rsidRDefault="000A5DB5" w:rsidP="000A5DB5">
      <w:pPr>
        <w:tabs>
          <w:tab w:val="left" w:pos="3506"/>
        </w:tabs>
      </w:pPr>
      <w:r w:rsidRPr="001C68CB">
        <w:tab/>
      </w:r>
      <w:r w:rsidRPr="001C68CB">
        <w:rPr>
          <w:noProof/>
        </w:rPr>
        <w:drawing>
          <wp:inline distT="0" distB="0" distL="0" distR="0" wp14:anchorId="53A554FB" wp14:editId="08BA0F08">
            <wp:extent cx="5652135" cy="1776095"/>
            <wp:effectExtent l="0" t="0" r="5715"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52135" cy="1776095"/>
                    </a:xfrm>
                    <a:prstGeom prst="rect">
                      <a:avLst/>
                    </a:prstGeom>
                    <a:noFill/>
                    <a:ln>
                      <a:noFill/>
                    </a:ln>
                  </pic:spPr>
                </pic:pic>
              </a:graphicData>
            </a:graphic>
          </wp:inline>
        </w:drawing>
      </w:r>
    </w:p>
    <w:p w14:paraId="633BE975" w14:textId="5FF19680" w:rsidR="000A5DB5" w:rsidRPr="001C68CB" w:rsidRDefault="000A5DB5" w:rsidP="000A5DB5">
      <w:r w:rsidRPr="001C68CB">
        <w:t>Next, in the section Certificate based SSL/TLS support add the paths to the certificate files u created earlier. Also add which version of TLS u use and tell the Mosquitto broker only to accept clients that have a valid client certificate.</w:t>
      </w:r>
    </w:p>
    <w:p w14:paraId="0C780912" w14:textId="50DDEED6" w:rsidR="000A5DB5" w:rsidRPr="001C68CB" w:rsidRDefault="000A5DB5" w:rsidP="000A5DB5">
      <w:r w:rsidRPr="001C68CB">
        <w:rPr>
          <w:noProof/>
        </w:rPr>
        <mc:AlternateContent>
          <mc:Choice Requires="wps">
            <w:drawing>
              <wp:anchor distT="0" distB="0" distL="114300" distR="114300" simplePos="0" relativeHeight="251660800" behindDoc="0" locked="0" layoutInCell="1" allowOverlap="1" wp14:anchorId="6D2078E2" wp14:editId="3D9EC605">
                <wp:simplePos x="0" y="0"/>
                <wp:positionH relativeFrom="column">
                  <wp:posOffset>-14893</wp:posOffset>
                </wp:positionH>
                <wp:positionV relativeFrom="paragraph">
                  <wp:posOffset>2673398</wp:posOffset>
                </wp:positionV>
                <wp:extent cx="5572605" cy="888521"/>
                <wp:effectExtent l="0" t="0" r="28575" b="26035"/>
                <wp:wrapNone/>
                <wp:docPr id="124" name="Rechthoek 124"/>
                <wp:cNvGraphicFramePr/>
                <a:graphic xmlns:a="http://schemas.openxmlformats.org/drawingml/2006/main">
                  <a:graphicData uri="http://schemas.microsoft.com/office/word/2010/wordprocessingShape">
                    <wps:wsp>
                      <wps:cNvSpPr/>
                      <wps:spPr>
                        <a:xfrm>
                          <a:off x="0" y="0"/>
                          <a:ext cx="5572605" cy="88852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01720" id="Rechthoek 124" o:spid="_x0000_s1026" style="position:absolute;margin-left:-1.15pt;margin-top:210.5pt;width:438.8pt;height:69.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" filled="f" strokecolor="yellow" strokeweight="2pt"/>
            </w:pict>
          </mc:Fallback>
        </mc:AlternateContent>
      </w:r>
      <w:r w:rsidRPr="001C68CB">
        <w:rPr>
          <w:noProof/>
        </w:rPr>
        <w:drawing>
          <wp:inline distT="0" distB="0" distL="0" distR="0" wp14:anchorId="3A28AF59" wp14:editId="52C0BB13">
            <wp:extent cx="5652135" cy="3667760"/>
            <wp:effectExtent l="0" t="0" r="571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52135" cy="3667760"/>
                    </a:xfrm>
                    <a:prstGeom prst="rect">
                      <a:avLst/>
                    </a:prstGeom>
                  </pic:spPr>
                </pic:pic>
              </a:graphicData>
            </a:graphic>
          </wp:inline>
        </w:drawing>
      </w:r>
    </w:p>
    <w:p w14:paraId="32688F85" w14:textId="46D5B945" w:rsidR="00DE7093" w:rsidRPr="001C68CB" w:rsidRDefault="00DE7093" w:rsidP="00DE7093"/>
    <w:p w14:paraId="7056A0C7" w14:textId="77777777" w:rsidR="00DE7093" w:rsidRPr="001C68CB" w:rsidRDefault="00DE7093" w:rsidP="000A5DB5">
      <w:pPr>
        <w:pStyle w:val="Kop2"/>
      </w:pPr>
      <w:r w:rsidRPr="001C68CB">
        <w:br w:type="page"/>
      </w:r>
      <w:bookmarkStart w:id="36" w:name="_Toc9492965"/>
      <w:r w:rsidRPr="001C68CB">
        <w:lastRenderedPageBreak/>
        <w:t>Example on the command line:</w:t>
      </w:r>
      <w:bookmarkEnd w:id="36"/>
    </w:p>
    <w:p w14:paraId="4662ECBA" w14:textId="77777777" w:rsidR="00DE7093" w:rsidRPr="001C68CB" w:rsidRDefault="00DE7093" w:rsidP="00DE7093">
      <w:r w:rsidRPr="001C68CB">
        <w:t>Publish</w:t>
      </w:r>
    </w:p>
    <w:p w14:paraId="5C206DEA" w14:textId="5AA5A8EC" w:rsidR="00DE7093" w:rsidRPr="001C68CB" w:rsidRDefault="00DE7093" w:rsidP="00DE7093">
      <w:r w:rsidRPr="001C68CB">
        <w:rPr>
          <w:noProof/>
        </w:rPr>
        <w:drawing>
          <wp:inline distT="0" distB="0" distL="0" distR="0" wp14:anchorId="5BF71217" wp14:editId="12978A69">
            <wp:extent cx="5652135" cy="620395"/>
            <wp:effectExtent l="0" t="0" r="5715" b="825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52135" cy="620395"/>
                    </a:xfrm>
                    <a:prstGeom prst="rect">
                      <a:avLst/>
                    </a:prstGeom>
                    <a:noFill/>
                    <a:ln>
                      <a:noFill/>
                    </a:ln>
                  </pic:spPr>
                </pic:pic>
              </a:graphicData>
            </a:graphic>
          </wp:inline>
        </w:drawing>
      </w:r>
    </w:p>
    <w:p w14:paraId="63259BBF" w14:textId="77777777" w:rsidR="00DE7093" w:rsidRPr="001C68CB" w:rsidRDefault="00DE7093" w:rsidP="00DE7093">
      <w:r w:rsidRPr="001C68CB">
        <w:t>Subscribe:</w:t>
      </w:r>
    </w:p>
    <w:p w14:paraId="34D4E440" w14:textId="45DCE94C" w:rsidR="00DE7093" w:rsidRPr="001C68CB" w:rsidRDefault="00DE7093" w:rsidP="00DE7093">
      <w:r w:rsidRPr="001C68CB">
        <w:rPr>
          <w:noProof/>
        </w:rPr>
        <w:drawing>
          <wp:inline distT="0" distB="0" distL="0" distR="0" wp14:anchorId="307DE76E" wp14:editId="129DAC05">
            <wp:extent cx="5652135" cy="9944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52135" cy="994410"/>
                    </a:xfrm>
                    <a:prstGeom prst="rect">
                      <a:avLst/>
                    </a:prstGeom>
                    <a:noFill/>
                    <a:ln>
                      <a:noFill/>
                    </a:ln>
                  </pic:spPr>
                </pic:pic>
              </a:graphicData>
            </a:graphic>
          </wp:inline>
        </w:drawing>
      </w:r>
    </w:p>
    <w:p w14:paraId="66453A5F" w14:textId="77777777" w:rsidR="00DE7093" w:rsidRPr="001C68CB" w:rsidRDefault="00DE7093" w:rsidP="00DE7093">
      <w:r w:rsidRPr="001C68CB">
        <w:t>If you don’t add the paths to where you can find the client certificates the server will not acknowledge to connection with the client:</w:t>
      </w:r>
    </w:p>
    <w:p w14:paraId="08DD4786" w14:textId="2738A857" w:rsidR="00DE7093" w:rsidRPr="001C68CB" w:rsidRDefault="00DE7093" w:rsidP="00DE7093">
      <w:r w:rsidRPr="001C68CB">
        <w:rPr>
          <w:noProof/>
        </w:rPr>
        <w:drawing>
          <wp:inline distT="0" distB="0" distL="0" distR="0" wp14:anchorId="69243017" wp14:editId="44CA7D60">
            <wp:extent cx="5652135" cy="977265"/>
            <wp:effectExtent l="0" t="0" r="571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52135" cy="977265"/>
                    </a:xfrm>
                    <a:prstGeom prst="rect">
                      <a:avLst/>
                    </a:prstGeom>
                    <a:noFill/>
                    <a:ln>
                      <a:noFill/>
                    </a:ln>
                  </pic:spPr>
                </pic:pic>
              </a:graphicData>
            </a:graphic>
          </wp:inline>
        </w:drawing>
      </w:r>
    </w:p>
    <w:p w14:paraId="2C0DA092" w14:textId="77777777" w:rsidR="00DE7093" w:rsidRPr="001C68CB" w:rsidRDefault="00DE7093" w:rsidP="000A5DB5">
      <w:pPr>
        <w:pStyle w:val="Kop2"/>
      </w:pPr>
      <w:r w:rsidRPr="001C68CB">
        <w:br w:type="page"/>
      </w:r>
      <w:bookmarkStart w:id="37" w:name="_Toc9492966"/>
      <w:r w:rsidRPr="001C68CB">
        <w:lastRenderedPageBreak/>
        <w:t>Example from program code:</w:t>
      </w:r>
      <w:bookmarkEnd w:id="37"/>
      <w:r w:rsidRPr="001C68CB">
        <w:rPr>
          <w:noProof/>
        </w:rPr>
        <w:t xml:space="preserve"> </w:t>
      </w:r>
    </w:p>
    <w:p w14:paraId="21D5C00E" w14:textId="77777777" w:rsidR="00DE7093" w:rsidRPr="001C68CB" w:rsidRDefault="00DE7093" w:rsidP="00DE7093">
      <w:r w:rsidRPr="001C68CB">
        <w:t>Publish:</w:t>
      </w:r>
    </w:p>
    <w:p w14:paraId="2035A9B6" w14:textId="5AFDD73B" w:rsidR="00DE7093" w:rsidRPr="001C68CB" w:rsidRDefault="00DE7093" w:rsidP="00DE7093">
      <w:r w:rsidRPr="001C68CB">
        <w:rPr>
          <w:noProof/>
        </w:rPr>
        <w:drawing>
          <wp:inline distT="0" distB="0" distL="0" distR="0" wp14:anchorId="2C55C6FC" wp14:editId="38922E0F">
            <wp:extent cx="5652135" cy="815975"/>
            <wp:effectExtent l="0" t="0" r="5715" b="317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52135" cy="815975"/>
                    </a:xfrm>
                    <a:prstGeom prst="rect">
                      <a:avLst/>
                    </a:prstGeom>
                    <a:noFill/>
                    <a:ln>
                      <a:noFill/>
                    </a:ln>
                  </pic:spPr>
                </pic:pic>
              </a:graphicData>
            </a:graphic>
          </wp:inline>
        </w:drawing>
      </w:r>
    </w:p>
    <w:p w14:paraId="45BC6FAD" w14:textId="77777777" w:rsidR="00DE7093" w:rsidRPr="001C68CB" w:rsidRDefault="00DE7093" w:rsidP="00DE7093">
      <w:r w:rsidRPr="001C68CB">
        <w:t>Subscribe:</w:t>
      </w:r>
    </w:p>
    <w:p w14:paraId="69152167" w14:textId="1B2ABD99" w:rsidR="00DE7093" w:rsidRPr="001C68CB" w:rsidRDefault="00DE7093" w:rsidP="00DE7093">
      <w:r w:rsidRPr="001C68CB">
        <w:rPr>
          <w:noProof/>
        </w:rPr>
        <w:drawing>
          <wp:inline distT="0" distB="0" distL="0" distR="0" wp14:anchorId="71BF8936" wp14:editId="2F16DD0B">
            <wp:extent cx="5652135" cy="1436370"/>
            <wp:effectExtent l="0" t="0" r="5715"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52135" cy="1436370"/>
                    </a:xfrm>
                    <a:prstGeom prst="rect">
                      <a:avLst/>
                    </a:prstGeom>
                    <a:noFill/>
                    <a:ln>
                      <a:noFill/>
                    </a:ln>
                  </pic:spPr>
                </pic:pic>
              </a:graphicData>
            </a:graphic>
          </wp:inline>
        </w:drawing>
      </w:r>
    </w:p>
    <w:p w14:paraId="6AAF5949" w14:textId="429CDF4A" w:rsidR="00DE7093" w:rsidRPr="001C68CB" w:rsidRDefault="00DE7093" w:rsidP="00DE7093">
      <w:r w:rsidRPr="001C68CB">
        <w:t xml:space="preserve">If you do not add the paths in your </w:t>
      </w:r>
      <w:r w:rsidR="001C68CB" w:rsidRPr="001C68CB">
        <w:t>code,</w:t>
      </w:r>
      <w:r w:rsidRPr="001C68CB">
        <w:t xml:space="preserve"> there will be an error saying that there is a handshake failure.</w:t>
      </w:r>
    </w:p>
    <w:p w14:paraId="640142CC" w14:textId="56C1EA1C" w:rsidR="00DE7093" w:rsidRPr="001C68CB" w:rsidRDefault="00DE7093" w:rsidP="00DE7093">
      <w:r w:rsidRPr="001C68CB">
        <w:rPr>
          <w:noProof/>
        </w:rPr>
        <w:drawing>
          <wp:inline distT="0" distB="0" distL="0" distR="0" wp14:anchorId="5BFFCA63" wp14:editId="0BD30E86">
            <wp:extent cx="5652135" cy="1626235"/>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52135" cy="1626235"/>
                    </a:xfrm>
                    <a:prstGeom prst="rect">
                      <a:avLst/>
                    </a:prstGeom>
                    <a:noFill/>
                    <a:ln>
                      <a:noFill/>
                    </a:ln>
                  </pic:spPr>
                </pic:pic>
              </a:graphicData>
            </a:graphic>
          </wp:inline>
        </w:drawing>
      </w:r>
    </w:p>
    <w:p w14:paraId="683F29E2" w14:textId="77777777" w:rsidR="000A5DB5" w:rsidRPr="001C68CB" w:rsidRDefault="000A5DB5" w:rsidP="00DE7093"/>
    <w:p w14:paraId="1F6C80ED" w14:textId="77777777" w:rsidR="00DE7093" w:rsidRPr="001C68CB" w:rsidRDefault="00DE7093" w:rsidP="00DE7093">
      <w:r w:rsidRPr="001C68CB">
        <w:br w:type="page"/>
      </w:r>
    </w:p>
    <w:p w14:paraId="209ABE65" w14:textId="3D05F750" w:rsidR="00DE7093" w:rsidRPr="001C68CB" w:rsidRDefault="00DE7093" w:rsidP="000A5DB5">
      <w:pPr>
        <w:pStyle w:val="Kop1"/>
      </w:pPr>
      <w:bookmarkStart w:id="38" w:name="_Toc9492967"/>
      <w:r w:rsidRPr="001C68CB">
        <w:lastRenderedPageBreak/>
        <w:t>RASPBERRY PI</w:t>
      </w:r>
      <w:bookmarkEnd w:id="38"/>
      <w:r w:rsidRPr="001C68CB">
        <w:t xml:space="preserve"> </w:t>
      </w:r>
    </w:p>
    <w:p w14:paraId="28ED9C9E" w14:textId="5CAE8C8B" w:rsidR="002840A8" w:rsidRPr="001C68CB" w:rsidRDefault="002840A8" w:rsidP="002840A8">
      <w:pPr>
        <w:pStyle w:val="Kop2"/>
      </w:pPr>
      <w:bookmarkStart w:id="39" w:name="_Toc9492968"/>
      <w:r w:rsidRPr="001C68CB">
        <w:t>Logging in</w:t>
      </w:r>
      <w:bookmarkEnd w:id="39"/>
      <w:r w:rsidRPr="001C68CB">
        <w:t xml:space="preserve"> </w:t>
      </w:r>
    </w:p>
    <w:p w14:paraId="5CE9DAAD" w14:textId="4921CE68" w:rsidR="002840A8" w:rsidRPr="001C68CB" w:rsidRDefault="002840A8" w:rsidP="002840A8">
      <w:r w:rsidRPr="001C68CB">
        <w:t>To login to the raspberry pi you will need a terminal program (f.e. putty). In the configuration screen you enter the ip address of the Pi: 10.140.4.160 and select the SSH option.</w:t>
      </w:r>
    </w:p>
    <w:p w14:paraId="30F83690" w14:textId="58A827D9" w:rsidR="002840A8" w:rsidRPr="001C68CB" w:rsidRDefault="002840A8" w:rsidP="002840A8">
      <w:r w:rsidRPr="001C68CB">
        <w:rPr>
          <w:noProof/>
        </w:rPr>
        <w:drawing>
          <wp:inline distT="0" distB="0" distL="0" distR="0" wp14:anchorId="6DCC1EC7" wp14:editId="4B2A0D99">
            <wp:extent cx="2755652" cy="2682815"/>
            <wp:effectExtent l="0" t="0" r="6985"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65883" cy="2692775"/>
                    </a:xfrm>
                    <a:prstGeom prst="rect">
                      <a:avLst/>
                    </a:prstGeom>
                  </pic:spPr>
                </pic:pic>
              </a:graphicData>
            </a:graphic>
          </wp:inline>
        </w:drawing>
      </w:r>
    </w:p>
    <w:p w14:paraId="460D9E93" w14:textId="3FFA9024" w:rsidR="002840A8" w:rsidRPr="001C68CB" w:rsidRDefault="002840A8" w:rsidP="002840A8">
      <w:r w:rsidRPr="001C68CB">
        <w:t>After you click “Open” a login screen should appear. Type here the default login credentials of the Pi: username pi, password raspberry.</w:t>
      </w:r>
    </w:p>
    <w:p w14:paraId="0A788734" w14:textId="020F699A" w:rsidR="002840A8" w:rsidRPr="001C68CB" w:rsidRDefault="002840A8" w:rsidP="002840A8">
      <w:r w:rsidRPr="001C68CB">
        <w:rPr>
          <w:noProof/>
        </w:rPr>
        <w:drawing>
          <wp:inline distT="0" distB="0" distL="0" distR="0" wp14:anchorId="2A9E2A98" wp14:editId="6A1D40BC">
            <wp:extent cx="5702061" cy="3199201"/>
            <wp:effectExtent l="0" t="0" r="0"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5782" cy="3229342"/>
                    </a:xfrm>
                    <a:prstGeom prst="rect">
                      <a:avLst/>
                    </a:prstGeom>
                  </pic:spPr>
                </pic:pic>
              </a:graphicData>
            </a:graphic>
          </wp:inline>
        </w:drawing>
      </w:r>
    </w:p>
    <w:p w14:paraId="5984F47E" w14:textId="1C0F8383" w:rsidR="00762F2C" w:rsidRPr="001C68CB" w:rsidRDefault="002840A8" w:rsidP="002840A8">
      <w:r w:rsidRPr="001C68CB">
        <w:t xml:space="preserve">For security reasons it’s bet you change </w:t>
      </w:r>
      <w:r w:rsidR="00762F2C" w:rsidRPr="001C68CB">
        <w:t>the default password</w:t>
      </w:r>
      <w:r w:rsidRPr="001C68CB">
        <w:t xml:space="preserve">. </w:t>
      </w:r>
      <w:r w:rsidR="00762F2C" w:rsidRPr="001C68CB">
        <w:t>To change the user password type:</w:t>
      </w:r>
    </w:p>
    <w:p w14:paraId="4B1B6387" w14:textId="73578BB7" w:rsidR="00762F2C" w:rsidRPr="001C68CB" w:rsidRDefault="00762F2C" w:rsidP="002840A8">
      <w:r w:rsidRPr="001C68CB">
        <w:rPr>
          <w:noProof/>
        </w:rPr>
        <w:drawing>
          <wp:inline distT="0" distB="0" distL="0" distR="0" wp14:anchorId="0097CDB7" wp14:editId="349DCB82">
            <wp:extent cx="5831457" cy="22602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28809" cy="245302"/>
                    </a:xfrm>
                    <a:prstGeom prst="rect">
                      <a:avLst/>
                    </a:prstGeom>
                  </pic:spPr>
                </pic:pic>
              </a:graphicData>
            </a:graphic>
          </wp:inline>
        </w:drawing>
      </w:r>
    </w:p>
    <w:p w14:paraId="2452E741" w14:textId="3B0EDFF4" w:rsidR="002840A8" w:rsidRPr="001C68CB" w:rsidRDefault="002840A8" w:rsidP="002840A8">
      <w:r w:rsidRPr="001C68CB">
        <w:lastRenderedPageBreak/>
        <w:t xml:space="preserve"> </w:t>
      </w:r>
      <w:r w:rsidR="00762F2C" w:rsidRPr="001C68CB">
        <w:t>Then choose the first option:</w:t>
      </w:r>
    </w:p>
    <w:p w14:paraId="6C2CF860" w14:textId="44B26F6E" w:rsidR="00762F2C" w:rsidRPr="001C68CB" w:rsidRDefault="00762F2C" w:rsidP="002840A8">
      <w:r w:rsidRPr="001C68CB">
        <w:rPr>
          <w:noProof/>
        </w:rPr>
        <w:drawing>
          <wp:inline distT="0" distB="0" distL="0" distR="0" wp14:anchorId="5F58932D" wp14:editId="32D1F0C7">
            <wp:extent cx="5652135" cy="2374900"/>
            <wp:effectExtent l="0" t="0" r="5715"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52135" cy="2374900"/>
                    </a:xfrm>
                    <a:prstGeom prst="rect">
                      <a:avLst/>
                    </a:prstGeom>
                  </pic:spPr>
                </pic:pic>
              </a:graphicData>
            </a:graphic>
          </wp:inline>
        </w:drawing>
      </w:r>
    </w:p>
    <w:p w14:paraId="0C6995FF" w14:textId="42234BF0" w:rsidR="00762F2C" w:rsidRPr="001C68CB" w:rsidRDefault="00762F2C" w:rsidP="002840A8">
      <w:r w:rsidRPr="001C68CB">
        <w:t>You will be prompt to enter a new password</w:t>
      </w:r>
    </w:p>
    <w:p w14:paraId="5F252022" w14:textId="176F0940" w:rsidR="00762F2C" w:rsidRPr="001C68CB" w:rsidRDefault="00762F2C" w:rsidP="002840A8">
      <w:r w:rsidRPr="001C68CB">
        <w:rPr>
          <w:noProof/>
        </w:rPr>
        <w:drawing>
          <wp:inline distT="0" distB="0" distL="0" distR="0" wp14:anchorId="19C2A036" wp14:editId="6E115363">
            <wp:extent cx="5652135" cy="589915"/>
            <wp:effectExtent l="0" t="0" r="5715"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52135" cy="589915"/>
                    </a:xfrm>
                    <a:prstGeom prst="rect">
                      <a:avLst/>
                    </a:prstGeom>
                  </pic:spPr>
                </pic:pic>
              </a:graphicData>
            </a:graphic>
          </wp:inline>
        </w:drawing>
      </w:r>
    </w:p>
    <w:p w14:paraId="6AC7AD34" w14:textId="094C8C1F" w:rsidR="002840A8" w:rsidRPr="001C68CB" w:rsidRDefault="002840A8" w:rsidP="002840A8">
      <w:pPr>
        <w:spacing w:after="0"/>
      </w:pPr>
      <w:r w:rsidRPr="001C68CB">
        <w:br w:type="page"/>
      </w:r>
    </w:p>
    <w:p w14:paraId="072926FD" w14:textId="7760EE9A" w:rsidR="002840A8" w:rsidRPr="001C68CB" w:rsidRDefault="002840A8" w:rsidP="002840A8">
      <w:pPr>
        <w:pStyle w:val="Kop2"/>
      </w:pPr>
      <w:bookmarkStart w:id="40" w:name="_Toc9492969"/>
      <w:r w:rsidRPr="001C68CB">
        <w:lastRenderedPageBreak/>
        <w:t>The Code</w:t>
      </w:r>
      <w:bookmarkEnd w:id="40"/>
    </w:p>
    <w:p w14:paraId="6B86E84E" w14:textId="573FB15F" w:rsidR="00DE7093" w:rsidRPr="001C68CB" w:rsidRDefault="001C68CB" w:rsidP="00DE7093">
      <w:r w:rsidRPr="001C68CB">
        <w:t>First,</w:t>
      </w:r>
      <w:r w:rsidR="00DE7093" w:rsidRPr="001C68CB">
        <w:t xml:space="preserve"> we import some libraries which we will need to perform certain functions:</w:t>
      </w:r>
    </w:p>
    <w:p w14:paraId="318ADA58" w14:textId="25B4B375" w:rsidR="00DE7093" w:rsidRPr="001C68CB" w:rsidRDefault="00DE7093" w:rsidP="00DE7093">
      <w:r w:rsidRPr="001C68CB">
        <w:t xml:space="preserve">Serial is used to read out the data from the I²C master that is transmitted via a serial cable. Time is used to build in functions regarding time, f.e. wait times. Paho is the </w:t>
      </w:r>
      <w:r w:rsidR="001C68CB">
        <w:t>MQTT</w:t>
      </w:r>
      <w:r w:rsidRPr="001C68CB">
        <w:t xml:space="preserve"> client which we have explained earlier. The GPIO library is to get/send data from/to GPIO pins on the Raspberry pi. And </w:t>
      </w:r>
      <w:r w:rsidR="001C68CB" w:rsidRPr="001C68CB">
        <w:t>finally,</w:t>
      </w:r>
      <w:r w:rsidRPr="001C68CB">
        <w:t xml:space="preserve"> we import the </w:t>
      </w:r>
      <w:r w:rsidR="001C68CB" w:rsidRPr="001C68CB">
        <w:t>easy SNMP</w:t>
      </w:r>
      <w:r w:rsidRPr="001C68CB">
        <w:t xml:space="preserve"> library to perform queries on the PDU’s.</w:t>
      </w:r>
    </w:p>
    <w:p w14:paraId="36E72BED" w14:textId="77777777" w:rsidR="00DE7093" w:rsidRPr="001C68CB" w:rsidRDefault="00DE7093" w:rsidP="00DE7093">
      <w:r w:rsidRPr="001C68CB">
        <w:t>We begin by creating sessions for each of the PDU’s. A session consists of a hostname which is the ip-address of the PDU, a community name: this is the name we configured in the PDU which specifies the account that has the right to read information from the PDU and lastly the version of SNMP.</w:t>
      </w:r>
    </w:p>
    <w:p w14:paraId="5D8CE149" w14:textId="77777777" w:rsidR="00DE7093" w:rsidRPr="001C68CB" w:rsidRDefault="00DE7093" w:rsidP="00DE7093">
      <w:r w:rsidRPr="001C68CB">
        <w:t>Then we setup GPIO. We will use the board numbers of the pi to collect data. The 2 pins that we instantiate will receive the info from the smoke- and motion sensor. We use the pull_up_down parameter to assign a defined value to the pins until it gets overridden by a stronger force.</w:t>
      </w:r>
    </w:p>
    <w:p w14:paraId="00ABA496" w14:textId="39042C40" w:rsidR="00DE7093" w:rsidRPr="001C68CB" w:rsidRDefault="00DE7093" w:rsidP="00DE7093">
      <w:r w:rsidRPr="001C68CB">
        <w:t xml:space="preserve">Afterword’s we assign some values to the variables regarding the MQTT configuration. Our server/broker gets the ip-address of the Raspberry pi. The path stands for the channel to which we will publish our data. The port is the secured MQTT port 8883. </w:t>
      </w:r>
      <w:r w:rsidR="001C68CB" w:rsidRPr="001C68CB">
        <w:t>Lastly,</w:t>
      </w:r>
      <w:r w:rsidRPr="001C68CB">
        <w:t xml:space="preserve"> we set a flag that we will use </w:t>
      </w:r>
      <w:r w:rsidR="009C5119" w:rsidRPr="001C68CB">
        <w:t>later</w:t>
      </w:r>
      <w:r w:rsidRPr="001C68CB">
        <w:t xml:space="preserve"> when trying to connect to the broker.</w:t>
      </w:r>
    </w:p>
    <w:p w14:paraId="53D5B3A8" w14:textId="54B3902F" w:rsidR="00DE7093" w:rsidRPr="001C68CB" w:rsidRDefault="001C68CB" w:rsidP="00DE7093">
      <w:r w:rsidRPr="001C68CB">
        <w:t>Next,</w:t>
      </w:r>
      <w:r w:rsidR="00DE7093" w:rsidRPr="001C68CB">
        <w:t xml:space="preserve"> we assign a value to the 2 alarm variables. This value will be adjusted when </w:t>
      </w:r>
      <w:r w:rsidRPr="001C68CB">
        <w:t>an</w:t>
      </w:r>
      <w:r w:rsidR="00DE7093" w:rsidRPr="001C68CB">
        <w:t xml:space="preserve"> alarm is picked up by one of the sensors.</w:t>
      </w:r>
    </w:p>
    <w:p w14:paraId="485A1178" w14:textId="30CFCEE5" w:rsidR="00DE7093" w:rsidRPr="001C68CB" w:rsidRDefault="001C68CB" w:rsidP="00DE7093">
      <w:r w:rsidRPr="001C68CB">
        <w:t>Finally,</w:t>
      </w:r>
      <w:r w:rsidR="00DE7093" w:rsidRPr="001C68CB">
        <w:t xml:space="preserve"> we instantiate a variable called Arduino. This variable receives the info from the Serial line. The first parameter is the path to the location where the Serial cable receives the Serial data, the second parameter is the baud rate of the Serial line. Make sure that this is the same baud rate as that from the Arduino!</w:t>
      </w:r>
    </w:p>
    <w:p w14:paraId="425CFAF1" w14:textId="236E3677" w:rsidR="00DE7093" w:rsidRPr="001C68CB" w:rsidRDefault="00DE7093" w:rsidP="00DE7093">
      <w:r w:rsidRPr="001C68CB">
        <w:rPr>
          <w:noProof/>
        </w:rPr>
        <w:drawing>
          <wp:inline distT="0" distB="0" distL="0" distR="0" wp14:anchorId="7F0415D9" wp14:editId="5F1AD51A">
            <wp:extent cx="5652135" cy="2932430"/>
            <wp:effectExtent l="0" t="0" r="5715" b="127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52135" cy="2932430"/>
                    </a:xfrm>
                    <a:prstGeom prst="rect">
                      <a:avLst/>
                    </a:prstGeom>
                    <a:noFill/>
                    <a:ln>
                      <a:noFill/>
                    </a:ln>
                  </pic:spPr>
                </pic:pic>
              </a:graphicData>
            </a:graphic>
          </wp:inline>
        </w:drawing>
      </w:r>
      <w:r w:rsidRPr="001C68CB">
        <w:br w:type="page"/>
      </w:r>
    </w:p>
    <w:p w14:paraId="0413BAEF" w14:textId="7895FE65" w:rsidR="00DE7093" w:rsidRPr="001C68CB" w:rsidRDefault="001C68CB" w:rsidP="00DE7093">
      <w:r w:rsidRPr="001C68CB">
        <w:lastRenderedPageBreak/>
        <w:t>Next,</w:t>
      </w:r>
      <w:r w:rsidR="00DE7093" w:rsidRPr="001C68CB">
        <w:t xml:space="preserve"> we create a couple of functions that are useful to check connection status of the device and info regarding the data that is been transmitted.</w:t>
      </w:r>
    </w:p>
    <w:p w14:paraId="03F70BF7" w14:textId="70A17017" w:rsidR="00DE7093" w:rsidRPr="001C68CB" w:rsidRDefault="00DE7093" w:rsidP="00DE7093">
      <w:r w:rsidRPr="001C68CB">
        <w:rPr>
          <w:noProof/>
        </w:rPr>
        <w:drawing>
          <wp:inline distT="0" distB="0" distL="0" distR="0" wp14:anchorId="5AC71686" wp14:editId="32BF515F">
            <wp:extent cx="5652135" cy="1325880"/>
            <wp:effectExtent l="0" t="0" r="5715" b="762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52135" cy="1325880"/>
                    </a:xfrm>
                    <a:prstGeom prst="rect">
                      <a:avLst/>
                    </a:prstGeom>
                    <a:noFill/>
                    <a:ln>
                      <a:noFill/>
                    </a:ln>
                  </pic:spPr>
                </pic:pic>
              </a:graphicData>
            </a:graphic>
          </wp:inline>
        </w:drawing>
      </w:r>
    </w:p>
    <w:p w14:paraId="3792AB7E" w14:textId="502BDBF0" w:rsidR="00DE7093" w:rsidRPr="001C68CB" w:rsidRDefault="00DE7093" w:rsidP="00DE7093">
      <w:pPr>
        <w:rPr>
          <w:noProof/>
        </w:rPr>
      </w:pPr>
      <w:r w:rsidRPr="001C68CB">
        <w:t xml:space="preserve">Then we create a client using the </w:t>
      </w:r>
      <w:r w:rsidR="001C68CB">
        <w:t>Paho</w:t>
      </w:r>
      <w:r w:rsidRPr="001C68CB">
        <w:t xml:space="preserve"> library and we try to connect with this client to the broker. We include TLS to the connection be adding the path to the certificates.</w:t>
      </w:r>
      <w:r w:rsidRPr="001C68CB">
        <w:rPr>
          <w:noProof/>
        </w:rPr>
        <w:t xml:space="preserve"> In the connect function we add the parameters regarding the name of the server and the port. In the while loop we keep trying to connect to the broker if by some reason this would not work the first time.</w:t>
      </w:r>
    </w:p>
    <w:p w14:paraId="10C9D36C" w14:textId="12337782" w:rsidR="00DE7093" w:rsidRPr="001C68CB" w:rsidRDefault="00DE7093" w:rsidP="00DE7093">
      <w:r w:rsidRPr="001C68CB">
        <w:rPr>
          <w:noProof/>
        </w:rPr>
        <w:drawing>
          <wp:inline distT="0" distB="0" distL="0" distR="0" wp14:anchorId="22B7F3B7" wp14:editId="3FA759F9">
            <wp:extent cx="5652135" cy="1529715"/>
            <wp:effectExtent l="0" t="0" r="571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52135" cy="1529715"/>
                    </a:xfrm>
                    <a:prstGeom prst="rect">
                      <a:avLst/>
                    </a:prstGeom>
                    <a:noFill/>
                    <a:ln>
                      <a:noFill/>
                    </a:ln>
                  </pic:spPr>
                </pic:pic>
              </a:graphicData>
            </a:graphic>
          </wp:inline>
        </w:drawing>
      </w:r>
    </w:p>
    <w:p w14:paraId="29C09720" w14:textId="77777777" w:rsidR="00DE7093" w:rsidRPr="001C68CB" w:rsidRDefault="00DE7093" w:rsidP="00DE7093">
      <w:r w:rsidRPr="001C68CB">
        <w:rPr>
          <w:noProof/>
        </w:rPr>
        <w:t>After we’re connected we enter the main program. First we check if theirs an alarm generated by the smoke- or motion detector.</w:t>
      </w:r>
    </w:p>
    <w:p w14:paraId="5C7265A3" w14:textId="28F0516D" w:rsidR="00DE7093" w:rsidRPr="001C68CB" w:rsidRDefault="00DE7093" w:rsidP="00DE7093">
      <w:pPr>
        <w:rPr>
          <w:noProof/>
        </w:rPr>
      </w:pPr>
      <w:r w:rsidRPr="001C68CB">
        <w:rPr>
          <w:noProof/>
        </w:rPr>
        <w:drawing>
          <wp:inline distT="0" distB="0" distL="0" distR="0" wp14:anchorId="060D6F94" wp14:editId="27D81D7F">
            <wp:extent cx="5652135" cy="1427480"/>
            <wp:effectExtent l="0" t="0" r="5715"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52135" cy="1427480"/>
                    </a:xfrm>
                    <a:prstGeom prst="rect">
                      <a:avLst/>
                    </a:prstGeom>
                    <a:noFill/>
                    <a:ln>
                      <a:noFill/>
                    </a:ln>
                  </pic:spPr>
                </pic:pic>
              </a:graphicData>
            </a:graphic>
          </wp:inline>
        </w:drawing>
      </w:r>
    </w:p>
    <w:p w14:paraId="2BB21534" w14:textId="77777777" w:rsidR="00DE7093" w:rsidRPr="001C68CB" w:rsidRDefault="00DE7093" w:rsidP="00DE7093">
      <w:pPr>
        <w:rPr>
          <w:noProof/>
        </w:rPr>
      </w:pPr>
      <w:r w:rsidRPr="001C68CB">
        <w:rPr>
          <w:noProof/>
        </w:rPr>
        <w:br w:type="page"/>
      </w:r>
    </w:p>
    <w:p w14:paraId="69E43073" w14:textId="77777777" w:rsidR="00DE7093" w:rsidRPr="001C68CB" w:rsidRDefault="00DE7093" w:rsidP="00DE7093">
      <w:pPr>
        <w:rPr>
          <w:noProof/>
        </w:rPr>
      </w:pPr>
      <w:r w:rsidRPr="001C68CB">
        <w:rPr>
          <w:noProof/>
        </w:rPr>
        <w:lastRenderedPageBreak/>
        <w:t xml:space="preserve">The next step is to read out the correct OID’s from the different PDU’s. The OID’s can be found in the MIB of the PDU of your choice. We are working with old PDU’s, therefore there is only a limited amount of data which can be read from the PDU. The values are: </w:t>
      </w:r>
    </w:p>
    <w:p w14:paraId="72238D55" w14:textId="77777777" w:rsidR="00DE7093" w:rsidRPr="001C68CB" w:rsidRDefault="00DE7093" w:rsidP="00DE7093">
      <w:pPr>
        <w:pStyle w:val="Lijstalinea"/>
        <w:numPr>
          <w:ilvl w:val="0"/>
          <w:numId w:val="24"/>
        </w:numPr>
        <w:rPr>
          <w:rFonts w:ascii="Verdana" w:hAnsi="Verdana"/>
          <w:noProof/>
          <w:sz w:val="20"/>
          <w:szCs w:val="20"/>
          <w:lang w:val="en-US"/>
        </w:rPr>
      </w:pPr>
      <w:r w:rsidRPr="001C68CB">
        <w:rPr>
          <w:rFonts w:ascii="Verdana" w:hAnsi="Verdana"/>
          <w:noProof/>
          <w:sz w:val="20"/>
          <w:szCs w:val="20"/>
          <w:lang w:val="en-US"/>
        </w:rPr>
        <w:t>The rPDUIdentDevicePowerWatts. Getting this IOD will return the power in Watts.</w:t>
      </w:r>
    </w:p>
    <w:p w14:paraId="58F1E2C0" w14:textId="77777777" w:rsidR="00DE7093" w:rsidRPr="001C68CB" w:rsidRDefault="00DE7093" w:rsidP="00DE7093">
      <w:pPr>
        <w:pStyle w:val="Lijstalinea"/>
        <w:numPr>
          <w:ilvl w:val="0"/>
          <w:numId w:val="24"/>
        </w:numPr>
        <w:rPr>
          <w:rFonts w:ascii="Verdana" w:hAnsi="Verdana"/>
          <w:noProof/>
          <w:sz w:val="20"/>
          <w:szCs w:val="20"/>
          <w:lang w:val="en-US"/>
        </w:rPr>
      </w:pPr>
      <w:r w:rsidRPr="001C68CB">
        <w:rPr>
          <w:rFonts w:ascii="Verdana" w:hAnsi="Verdana"/>
          <w:noProof/>
          <w:sz w:val="20"/>
          <w:szCs w:val="20"/>
          <w:lang w:val="en-US"/>
        </w:rPr>
        <w:t xml:space="preserve">The rPDULoadStatusLoad. </w:t>
      </w:r>
      <w:r w:rsidRPr="001C68CB">
        <w:rPr>
          <w:rFonts w:ascii="Verdana" w:hAnsi="Verdana"/>
          <w:color w:val="000000"/>
          <w:sz w:val="20"/>
          <w:szCs w:val="20"/>
          <w:shd w:val="clear" w:color="auto" w:fill="FFFFFF"/>
          <w:lang w:val="en-US"/>
        </w:rPr>
        <w:t>Getting this OID will return the phase/bank load measured in tenths of Amps. There are two banks on each PDU therefore we can get the value of each of these and the total value as well.</w:t>
      </w:r>
    </w:p>
    <w:p w14:paraId="5294B6BE" w14:textId="77777777" w:rsidR="00DE7093" w:rsidRPr="001C68CB" w:rsidRDefault="00DE7093" w:rsidP="00DE7093">
      <w:pPr>
        <w:pStyle w:val="Lijstalinea"/>
        <w:numPr>
          <w:ilvl w:val="0"/>
          <w:numId w:val="24"/>
        </w:numPr>
        <w:rPr>
          <w:rFonts w:ascii="Verdana" w:hAnsi="Verdana"/>
          <w:noProof/>
          <w:sz w:val="20"/>
          <w:szCs w:val="20"/>
          <w:lang w:val="en-US"/>
        </w:rPr>
      </w:pPr>
      <w:r w:rsidRPr="001C68CB">
        <w:rPr>
          <w:rFonts w:ascii="Verdana" w:hAnsi="Verdana"/>
          <w:color w:val="000000"/>
          <w:sz w:val="20"/>
          <w:szCs w:val="20"/>
          <w:shd w:val="clear" w:color="auto" w:fill="FFFFFF"/>
          <w:lang w:val="en-US"/>
        </w:rPr>
        <w:t>The rPDUIdentName. Returns The name of the Rack PDU. This can be useful to determine which PDU is delivering which data when you have more PDU’s installed on one rack.</w:t>
      </w:r>
    </w:p>
    <w:p w14:paraId="05D40797" w14:textId="13FDB4F1" w:rsidR="00DE7093" w:rsidRPr="001C68CB" w:rsidRDefault="00DE7093" w:rsidP="00DE7093">
      <w:pPr>
        <w:rPr>
          <w:noProof/>
        </w:rPr>
      </w:pPr>
      <w:r w:rsidRPr="001C68CB">
        <w:rPr>
          <w:noProof/>
        </w:rPr>
        <w:t>Once we read out the values we put the them in an array. Each rack gets it’s own array. We also create empty lists wich we will use to deformat the retrieved values of the PDU.</w:t>
      </w:r>
    </w:p>
    <w:p w14:paraId="3233EBD8" w14:textId="40CFFD6D" w:rsidR="00DE7093" w:rsidRPr="001C68CB" w:rsidRDefault="00DE7093" w:rsidP="00DE7093">
      <w:pPr>
        <w:rPr>
          <w:noProof/>
        </w:rPr>
      </w:pPr>
      <w:r w:rsidRPr="001C68CB">
        <w:rPr>
          <w:noProof/>
        </w:rPr>
        <w:drawing>
          <wp:inline distT="0" distB="0" distL="0" distR="0" wp14:anchorId="4C7E27CE" wp14:editId="4B9F7ECB">
            <wp:extent cx="5652135" cy="3084830"/>
            <wp:effectExtent l="0" t="0" r="5715"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52135" cy="3084830"/>
                    </a:xfrm>
                    <a:prstGeom prst="rect">
                      <a:avLst/>
                    </a:prstGeom>
                    <a:noFill/>
                    <a:ln>
                      <a:noFill/>
                    </a:ln>
                  </pic:spPr>
                </pic:pic>
              </a:graphicData>
            </a:graphic>
          </wp:inline>
        </w:drawing>
      </w:r>
    </w:p>
    <w:p w14:paraId="0CEB9BF5" w14:textId="77777777" w:rsidR="00DE7093" w:rsidRPr="001C68CB" w:rsidRDefault="00DE7093" w:rsidP="00DE7093">
      <w:pPr>
        <w:rPr>
          <w:noProof/>
        </w:rPr>
      </w:pPr>
      <w:r w:rsidRPr="001C68CB">
        <w:rPr>
          <w:noProof/>
        </w:rPr>
        <w:br w:type="page"/>
      </w:r>
    </w:p>
    <w:p w14:paraId="09B1DF04" w14:textId="77777777" w:rsidR="001D0446" w:rsidRPr="001C68CB" w:rsidRDefault="00DE7093" w:rsidP="00DE7093">
      <w:pPr>
        <w:rPr>
          <w:noProof/>
        </w:rPr>
      </w:pPr>
      <w:r w:rsidRPr="001C68CB">
        <w:rPr>
          <w:noProof/>
        </w:rPr>
        <w:lastRenderedPageBreak/>
        <w:t xml:space="preserve">When we don’t deformat the retrieved values the varialbes will look like this: </w:t>
      </w:r>
    </w:p>
    <w:p w14:paraId="45CABB5A" w14:textId="071347B0" w:rsidR="00DE7093" w:rsidRPr="001C68CB" w:rsidRDefault="00DE7093" w:rsidP="00DE7093">
      <w:pPr>
        <w:rPr>
          <w:noProof/>
        </w:rPr>
      </w:pPr>
      <w:r w:rsidRPr="001C68CB">
        <w:rPr>
          <w:noProof/>
        </w:rPr>
        <w:drawing>
          <wp:inline distT="0" distB="0" distL="0" distR="0" wp14:anchorId="1EC9D5AA" wp14:editId="30BE4262">
            <wp:extent cx="5652135" cy="374015"/>
            <wp:effectExtent l="0" t="0" r="5715" b="698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52135" cy="374015"/>
                    </a:xfrm>
                    <a:prstGeom prst="rect">
                      <a:avLst/>
                    </a:prstGeom>
                    <a:noFill/>
                    <a:ln>
                      <a:noFill/>
                    </a:ln>
                  </pic:spPr>
                </pic:pic>
              </a:graphicData>
            </a:graphic>
          </wp:inline>
        </w:drawing>
      </w:r>
    </w:p>
    <w:p w14:paraId="0D825220" w14:textId="77777777" w:rsidR="00DE7093" w:rsidRPr="001C68CB" w:rsidRDefault="00DE7093" w:rsidP="00DE7093">
      <w:pPr>
        <w:rPr>
          <w:noProof/>
        </w:rPr>
      </w:pPr>
      <w:r w:rsidRPr="001C68CB">
        <w:rPr>
          <w:noProof/>
        </w:rPr>
        <w:t>The only thin we want is the part that is shown behind the value parameter. To this we will need to perform some String functions. Since all of our arrays will have the same length we can use one of the in a while loop to determine the time the while loop needs to run. First we convert the SNMP variable to a string and append them to the correct list. Next we locate the position of the value between ‘ ‘. We use the function find. Here is how it works:</w:t>
      </w:r>
    </w:p>
    <w:p w14:paraId="5B9554B7" w14:textId="77777777" w:rsidR="00DE7093" w:rsidRPr="001C68CB" w:rsidRDefault="00DE7093" w:rsidP="00DE7093">
      <w:pPr>
        <w:rPr>
          <w:noProof/>
        </w:rPr>
      </w:pPr>
      <w:r w:rsidRPr="001C68CB">
        <w:rPr>
          <w:rStyle w:val="Nadruk"/>
          <w:rFonts w:ascii="Consolas" w:hAnsi="Consolas"/>
          <w:color w:val="000000"/>
          <w:shd w:val="clear" w:color="auto" w:fill="FFFFFF"/>
        </w:rPr>
        <w:t>string</w:t>
      </w:r>
      <w:r w:rsidRPr="001C68CB">
        <w:rPr>
          <w:rFonts w:ascii="Consolas" w:hAnsi="Consolas"/>
          <w:color w:val="000000"/>
          <w:shd w:val="clear" w:color="auto" w:fill="FFFFFF"/>
        </w:rPr>
        <w:t>.find(</w:t>
      </w:r>
      <w:r w:rsidRPr="001C68CB">
        <w:rPr>
          <w:rStyle w:val="Nadruk"/>
          <w:rFonts w:ascii="Consolas" w:hAnsi="Consolas"/>
          <w:color w:val="000000"/>
          <w:shd w:val="clear" w:color="auto" w:fill="FFFFFF"/>
        </w:rPr>
        <w:t>value, start, end</w:t>
      </w:r>
      <w:r w:rsidRPr="001C68CB">
        <w:rPr>
          <w:rFonts w:ascii="Consolas" w:hAnsi="Consolas"/>
          <w:color w:val="000000"/>
          <w:shd w:val="clear" w:color="auto" w:fill="FFFFFF"/>
        </w:rPr>
        <w:t>)</w:t>
      </w:r>
    </w:p>
    <w:p w14:paraId="0ADFC813" w14:textId="77777777" w:rsidR="00DE7093" w:rsidRPr="001C68CB" w:rsidRDefault="00DE7093" w:rsidP="00DE7093">
      <w:pPr>
        <w:rPr>
          <w:noProof/>
        </w:rPr>
      </w:pPr>
      <w:r w:rsidRPr="001C68CB">
        <w:rPr>
          <w:noProof/>
        </w:rPr>
        <w:t xml:space="preserve">With the find function we search for the first ‘. This will return the index of the symbol. We put this received index in a variable. Since we want the value between ‘ ’ we need to look for the second ‘ as well. We do this in the next line of code. The second value in the find function defines the startpoint from which it should start to search for the symbol. Now we have the two indexes that we need to retreive the value between them. We do this for each pdu because the values will probably not always have the same length. </w:t>
      </w:r>
    </w:p>
    <w:p w14:paraId="460B4157" w14:textId="77777777" w:rsidR="00DE7093" w:rsidRPr="001C68CB" w:rsidRDefault="00DE7093" w:rsidP="00DE7093">
      <w:pPr>
        <w:rPr>
          <w:noProof/>
        </w:rPr>
      </w:pPr>
      <w:r w:rsidRPr="001C68CB">
        <w:rPr>
          <w:noProof/>
        </w:rPr>
        <w:t>After this we use the slice function to retrieve the value. Here is how the slice function works:</w:t>
      </w:r>
    </w:p>
    <w:p w14:paraId="38D6888A" w14:textId="77777777" w:rsidR="00DE7093" w:rsidRPr="001C68CB" w:rsidRDefault="00DE7093" w:rsidP="00DE7093">
      <w:pPr>
        <w:rPr>
          <w:rFonts w:ascii="Consolas" w:hAnsi="Consolas"/>
          <w:color w:val="000000"/>
          <w:shd w:val="clear" w:color="auto" w:fill="FFFFFF"/>
        </w:rPr>
      </w:pPr>
      <w:r w:rsidRPr="001C68CB">
        <w:rPr>
          <w:rFonts w:ascii="Consolas" w:hAnsi="Consolas"/>
          <w:color w:val="000000"/>
          <w:shd w:val="clear" w:color="auto" w:fill="FFFFFF"/>
        </w:rPr>
        <w:t>slice(</w:t>
      </w:r>
      <w:r w:rsidRPr="001C68CB">
        <w:rPr>
          <w:rStyle w:val="Nadruk"/>
          <w:rFonts w:ascii="Consolas" w:hAnsi="Consolas"/>
          <w:color w:val="000000"/>
          <w:shd w:val="clear" w:color="auto" w:fill="FFFFFF"/>
        </w:rPr>
        <w:t>start</w:t>
      </w:r>
      <w:r w:rsidRPr="001C68CB">
        <w:rPr>
          <w:rFonts w:ascii="Consolas" w:hAnsi="Consolas"/>
          <w:color w:val="000000"/>
          <w:shd w:val="clear" w:color="auto" w:fill="FFFFFF"/>
        </w:rPr>
        <w:t>, </w:t>
      </w:r>
      <w:r w:rsidRPr="001C68CB">
        <w:rPr>
          <w:rStyle w:val="Nadruk"/>
          <w:rFonts w:ascii="Consolas" w:hAnsi="Consolas"/>
          <w:color w:val="000000"/>
          <w:shd w:val="clear" w:color="auto" w:fill="FFFFFF"/>
        </w:rPr>
        <w:t>end, step</w:t>
      </w:r>
      <w:r w:rsidRPr="001C68CB">
        <w:rPr>
          <w:rFonts w:ascii="Consolas" w:hAnsi="Consolas"/>
          <w:color w:val="000000"/>
          <w:shd w:val="clear" w:color="auto" w:fill="FFFFFF"/>
        </w:rPr>
        <w:t>)</w:t>
      </w:r>
    </w:p>
    <w:p w14:paraId="1940D91F" w14:textId="77777777" w:rsidR="00DE7093" w:rsidRPr="001C68CB" w:rsidRDefault="00DE7093" w:rsidP="00DE7093">
      <w:pPr>
        <w:rPr>
          <w:rFonts w:asciiTheme="minorHAnsi" w:hAnsiTheme="minorHAnsi"/>
          <w:noProof/>
        </w:rPr>
      </w:pPr>
      <w:r w:rsidRPr="001C68CB">
        <w:rPr>
          <w:noProof/>
        </w:rPr>
        <w:t>In the first parameter we put the position of the first symbol +1 because otherwise it will include the symbol to the value. The second parameter is the position of the second symbol. The end parameter will not be included so we don’t need to add +1.</w:t>
      </w:r>
    </w:p>
    <w:p w14:paraId="393B7A07" w14:textId="77777777" w:rsidR="00521958" w:rsidRPr="001C68CB" w:rsidRDefault="00DE7093" w:rsidP="00DE7093">
      <w:pPr>
        <w:rPr>
          <w:noProof/>
        </w:rPr>
      </w:pPr>
      <w:r w:rsidRPr="001C68CB">
        <w:rPr>
          <w:noProof/>
        </w:rPr>
        <w:t xml:space="preserve">Finally we append only the slice of the complete snmp-string that we want to the list: listToSendi. </w:t>
      </w:r>
    </w:p>
    <w:p w14:paraId="67D63C92" w14:textId="0454833D" w:rsidR="00DE7093" w:rsidRPr="001C68CB" w:rsidRDefault="00DE7093" w:rsidP="00DE7093">
      <w:pPr>
        <w:rPr>
          <w:noProof/>
        </w:rPr>
      </w:pPr>
      <w:r w:rsidRPr="001C68CB">
        <w:rPr>
          <w:noProof/>
        </w:rPr>
        <w:drawing>
          <wp:inline distT="0" distB="0" distL="0" distR="0" wp14:anchorId="4016ADB4" wp14:editId="201909D1">
            <wp:extent cx="5652135" cy="1912620"/>
            <wp:effectExtent l="0" t="0" r="571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52135" cy="1912620"/>
                    </a:xfrm>
                    <a:prstGeom prst="rect">
                      <a:avLst/>
                    </a:prstGeom>
                    <a:noFill/>
                    <a:ln>
                      <a:noFill/>
                    </a:ln>
                  </pic:spPr>
                </pic:pic>
              </a:graphicData>
            </a:graphic>
          </wp:inline>
        </w:drawing>
      </w:r>
    </w:p>
    <w:p w14:paraId="20DEA3BA" w14:textId="77777777" w:rsidR="00DE7093" w:rsidRPr="001C68CB" w:rsidRDefault="00DE7093" w:rsidP="00DE7093">
      <w:pPr>
        <w:rPr>
          <w:noProof/>
        </w:rPr>
      </w:pPr>
      <w:r w:rsidRPr="001C68CB">
        <w:rPr>
          <w:noProof/>
        </w:rPr>
        <w:br w:type="page"/>
      </w:r>
    </w:p>
    <w:p w14:paraId="183BE59F" w14:textId="77777777" w:rsidR="00DE7093" w:rsidRPr="001C68CB" w:rsidRDefault="00DE7093" w:rsidP="00DE7093">
      <w:pPr>
        <w:rPr>
          <w:noProof/>
        </w:rPr>
      </w:pPr>
      <w:r w:rsidRPr="001C68CB">
        <w:rPr>
          <w:noProof/>
        </w:rPr>
        <w:lastRenderedPageBreak/>
        <w:t>Now all we have to do is put the correct values of the list to the rigth variable.</w:t>
      </w:r>
    </w:p>
    <w:p w14:paraId="4CE4D070" w14:textId="0369D44D" w:rsidR="00DE7093" w:rsidRPr="001C68CB" w:rsidRDefault="00DE7093" w:rsidP="00DE7093">
      <w:pPr>
        <w:rPr>
          <w:noProof/>
        </w:rPr>
      </w:pPr>
      <w:r w:rsidRPr="001C68CB">
        <w:rPr>
          <w:noProof/>
        </w:rPr>
        <w:drawing>
          <wp:inline distT="0" distB="0" distL="0" distR="0" wp14:anchorId="4112AF27" wp14:editId="24203A50">
            <wp:extent cx="5652135" cy="1958340"/>
            <wp:effectExtent l="0" t="0" r="5715" b="381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52135" cy="1958340"/>
                    </a:xfrm>
                    <a:prstGeom prst="rect">
                      <a:avLst/>
                    </a:prstGeom>
                    <a:noFill/>
                    <a:ln>
                      <a:noFill/>
                    </a:ln>
                  </pic:spPr>
                </pic:pic>
              </a:graphicData>
            </a:graphic>
          </wp:inline>
        </w:drawing>
      </w:r>
    </w:p>
    <w:p w14:paraId="011D4410" w14:textId="77777777" w:rsidR="00DE7093" w:rsidRPr="001C68CB" w:rsidRDefault="00DE7093" w:rsidP="00DE7093">
      <w:pPr>
        <w:rPr>
          <w:noProof/>
        </w:rPr>
      </w:pPr>
      <w:r w:rsidRPr="001C68CB">
        <w:rPr>
          <w:noProof/>
        </w:rPr>
        <w:t>Next we read out the data from the Serial line. I faced problems doing this only once so I did in the way that is showing in the code. The data that is received is deviced by commas so we should split the data on these commas. The data always arrives in numerical order of the slaves from the I²C bus, first humidity then temperature. Knowing this we can put the data in the correct variable. Only for the last value I had to take the first two digits because they were followed by a carriage return: \r\n.</w:t>
      </w:r>
    </w:p>
    <w:p w14:paraId="5AC8D874" w14:textId="6029E54A" w:rsidR="001D0446" w:rsidRPr="001C68CB" w:rsidRDefault="00DE7093" w:rsidP="00DE7093">
      <w:pPr>
        <w:rPr>
          <w:noProof/>
        </w:rPr>
      </w:pPr>
      <w:r w:rsidRPr="001C68CB">
        <w:rPr>
          <w:noProof/>
        </w:rPr>
        <w:drawing>
          <wp:inline distT="0" distB="0" distL="0" distR="0" wp14:anchorId="04D64011" wp14:editId="1DA5BC86">
            <wp:extent cx="5652135" cy="1878330"/>
            <wp:effectExtent l="0" t="0" r="5715"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52135" cy="1878330"/>
                    </a:xfrm>
                    <a:prstGeom prst="rect">
                      <a:avLst/>
                    </a:prstGeom>
                    <a:noFill/>
                    <a:ln>
                      <a:noFill/>
                    </a:ln>
                  </pic:spPr>
                </pic:pic>
              </a:graphicData>
            </a:graphic>
          </wp:inline>
        </w:drawing>
      </w:r>
    </w:p>
    <w:p w14:paraId="424E4430" w14:textId="77777777" w:rsidR="001D0446" w:rsidRPr="001C68CB" w:rsidRDefault="001D0446">
      <w:pPr>
        <w:spacing w:after="0"/>
        <w:rPr>
          <w:noProof/>
        </w:rPr>
      </w:pPr>
      <w:r w:rsidRPr="001C68CB">
        <w:rPr>
          <w:noProof/>
        </w:rPr>
        <w:br w:type="page"/>
      </w:r>
    </w:p>
    <w:p w14:paraId="6624AE49" w14:textId="0652437A" w:rsidR="00DE7093" w:rsidRPr="001C68CB" w:rsidRDefault="00DE7093" w:rsidP="00DE7093">
      <w:pPr>
        <w:rPr>
          <w:noProof/>
        </w:rPr>
      </w:pPr>
      <w:r w:rsidRPr="001C68CB">
        <w:rPr>
          <w:noProof/>
        </w:rPr>
        <w:lastRenderedPageBreak/>
        <w:t xml:space="preserve">After this we create a string in Json format that can be transmitted, making use of the Json format makes it easier on the API side to put the data in the correct locations in the database. </w:t>
      </w:r>
    </w:p>
    <w:p w14:paraId="283F0B26" w14:textId="70DD2536" w:rsidR="00DE7093" w:rsidRPr="001C68CB" w:rsidRDefault="00DE7093" w:rsidP="00DE7093">
      <w:pPr>
        <w:rPr>
          <w:noProof/>
        </w:rPr>
      </w:pPr>
      <w:r w:rsidRPr="001C68CB">
        <w:rPr>
          <w:noProof/>
        </w:rPr>
        <w:drawing>
          <wp:inline distT="0" distB="0" distL="0" distR="0" wp14:anchorId="2A6477F0" wp14:editId="6EB6AB79">
            <wp:extent cx="5652135" cy="2856230"/>
            <wp:effectExtent l="0" t="0" r="5715"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52135" cy="2856230"/>
                    </a:xfrm>
                    <a:prstGeom prst="rect">
                      <a:avLst/>
                    </a:prstGeom>
                    <a:noFill/>
                    <a:ln>
                      <a:noFill/>
                    </a:ln>
                  </pic:spPr>
                </pic:pic>
              </a:graphicData>
            </a:graphic>
          </wp:inline>
        </w:drawing>
      </w:r>
    </w:p>
    <w:p w14:paraId="159B8879" w14:textId="77777777" w:rsidR="00DE7093" w:rsidRPr="001C68CB" w:rsidRDefault="00DE7093" w:rsidP="00DE7093">
      <w:pPr>
        <w:rPr>
          <w:noProof/>
        </w:rPr>
      </w:pPr>
      <w:r w:rsidRPr="001C68CB">
        <w:rPr>
          <w:noProof/>
        </w:rPr>
        <w:t>With the publish function we send the data to the server, the parameters we add here are the channel we want to publish the data to and, ofcourse, the data itself. We also put the alarmvalues back to zero.</w:t>
      </w:r>
    </w:p>
    <w:p w14:paraId="28738392" w14:textId="05D361CD" w:rsidR="001D0446" w:rsidRPr="001C68CB" w:rsidRDefault="00DE7093" w:rsidP="001D0446">
      <w:pPr>
        <w:rPr>
          <w:noProof/>
        </w:rPr>
      </w:pPr>
      <w:r w:rsidRPr="001C68CB">
        <w:rPr>
          <w:noProof/>
        </w:rPr>
        <w:drawing>
          <wp:inline distT="0" distB="0" distL="0" distR="0" wp14:anchorId="6B59E8A8" wp14:editId="4C46B1EC">
            <wp:extent cx="5652135" cy="849630"/>
            <wp:effectExtent l="0" t="0" r="5715"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52135" cy="849630"/>
                    </a:xfrm>
                    <a:prstGeom prst="rect">
                      <a:avLst/>
                    </a:prstGeom>
                    <a:noFill/>
                    <a:ln>
                      <a:noFill/>
                    </a:ln>
                  </pic:spPr>
                </pic:pic>
              </a:graphicData>
            </a:graphic>
          </wp:inline>
        </w:drawing>
      </w:r>
    </w:p>
    <w:p w14:paraId="195B95FF" w14:textId="699604AB" w:rsidR="001D0446" w:rsidRPr="001C68CB" w:rsidRDefault="001D0446" w:rsidP="001D0446"/>
    <w:p w14:paraId="3B3DF454" w14:textId="52D31D0C" w:rsidR="001D0446" w:rsidRPr="001C68CB" w:rsidRDefault="001D0446" w:rsidP="001D0446"/>
    <w:p w14:paraId="080E29BB" w14:textId="2263B2A4" w:rsidR="001D0446" w:rsidRPr="001C68CB" w:rsidRDefault="001D0446" w:rsidP="001D0446">
      <w:pPr>
        <w:rPr>
          <w:noProof/>
        </w:rPr>
      </w:pPr>
    </w:p>
    <w:p w14:paraId="7AD3A34F" w14:textId="72864EDE" w:rsidR="001D0446" w:rsidRPr="001C68CB" w:rsidRDefault="001D0446" w:rsidP="001D0446">
      <w:pPr>
        <w:pStyle w:val="Kop1"/>
      </w:pPr>
      <w:r w:rsidRPr="001C68CB">
        <w:lastRenderedPageBreak/>
        <w:tab/>
      </w:r>
      <w:bookmarkStart w:id="41" w:name="_Toc9492970"/>
      <w:r w:rsidRPr="001C68CB">
        <w:t>testing the connection</w:t>
      </w:r>
      <w:bookmarkEnd w:id="41"/>
    </w:p>
    <w:p w14:paraId="242D13AC" w14:textId="0186F333" w:rsidR="001D0446" w:rsidRPr="001C68CB" w:rsidRDefault="001D0446" w:rsidP="001D0446">
      <w:r w:rsidRPr="001C68CB">
        <w:t xml:space="preserve">When we check the connection with </w:t>
      </w:r>
      <w:r w:rsidR="001C68CB" w:rsidRPr="001C68CB">
        <w:t>Wireshark,</w:t>
      </w:r>
      <w:r w:rsidRPr="001C68CB">
        <w:t xml:space="preserve"> we can see that the packages are encrypted with TLSv1.2 and that we send the data on the secure-</w:t>
      </w:r>
      <w:r w:rsidR="001C68CB">
        <w:t>MQTT</w:t>
      </w:r>
      <w:r w:rsidRPr="001C68CB">
        <w:t xml:space="preserve"> port 8883.</w:t>
      </w:r>
    </w:p>
    <w:p w14:paraId="70587EA1" w14:textId="77777777" w:rsidR="001D0446" w:rsidRPr="001C68CB" w:rsidRDefault="001D0446" w:rsidP="001D0446">
      <w:r w:rsidRPr="001C68CB">
        <w:rPr>
          <w:noProof/>
        </w:rPr>
        <w:drawing>
          <wp:inline distT="0" distB="0" distL="0" distR="0" wp14:anchorId="0DFEDBD4" wp14:editId="054418E1">
            <wp:extent cx="5652135" cy="3014345"/>
            <wp:effectExtent l="0" t="0" r="571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652135" cy="3014345"/>
                    </a:xfrm>
                    <a:prstGeom prst="rect">
                      <a:avLst/>
                    </a:prstGeom>
                    <a:noFill/>
                    <a:ln>
                      <a:noFill/>
                    </a:ln>
                  </pic:spPr>
                </pic:pic>
              </a:graphicData>
            </a:graphic>
          </wp:inline>
        </w:drawing>
      </w:r>
    </w:p>
    <w:p w14:paraId="68E1C2F1" w14:textId="77777777" w:rsidR="00DE7093" w:rsidRPr="001C68CB" w:rsidRDefault="00DE7093" w:rsidP="00DE7093"/>
    <w:p w14:paraId="38007CB4" w14:textId="77777777" w:rsidR="00DE7093" w:rsidRPr="001C68CB" w:rsidRDefault="00DE7093" w:rsidP="001D0446">
      <w:pPr>
        <w:pStyle w:val="Kop1"/>
      </w:pPr>
      <w:bookmarkStart w:id="42" w:name="_Toc9492971"/>
      <w:r w:rsidRPr="001C68CB">
        <w:lastRenderedPageBreak/>
        <w:t>AUTOSTART SCRIPT AT BOOT</w:t>
      </w:r>
      <w:bookmarkEnd w:id="42"/>
    </w:p>
    <w:p w14:paraId="05BCE77A" w14:textId="1CA7BFC2" w:rsidR="00DE7093" w:rsidRPr="001C68CB" w:rsidRDefault="00DE7093" w:rsidP="00DE7093">
      <w:r w:rsidRPr="001C68CB">
        <w:t xml:space="preserve">Like a computer the functions of the raspberry pi rely mostly on human input. This is not useful when </w:t>
      </w:r>
      <w:r w:rsidR="001D0446" w:rsidRPr="001C68CB">
        <w:t>it</w:t>
      </w:r>
      <w:r w:rsidRPr="001C68CB">
        <w:t xml:space="preserve"> comes to the monitoring purposes of the project we build. In our case we want the pi to run the script automatically when it boots up. The best way of starting applications on startup is </w:t>
      </w:r>
      <w:r w:rsidRPr="001C68CB">
        <w:rPr>
          <w:i/>
        </w:rPr>
        <w:t xml:space="preserve">systemd. </w:t>
      </w:r>
      <w:r w:rsidRPr="001C68CB">
        <w:t>With systemd, you have the benefit of being able to tell Linux to start certain programs only after certain services have started. As a result, it is a very robust tool for initializing your scripts and applications.</w:t>
      </w:r>
    </w:p>
    <w:p w14:paraId="3B08DDE1" w14:textId="7180F6E4" w:rsidR="00DE7093" w:rsidRPr="001C68CB" w:rsidRDefault="001C68CB" w:rsidP="00DE7093">
      <w:r w:rsidRPr="001C68CB">
        <w:t>First,</w:t>
      </w:r>
      <w:r w:rsidR="00DE7093" w:rsidRPr="001C68CB">
        <w:t xml:space="preserve"> we </w:t>
      </w:r>
      <w:r w:rsidR="009C5119" w:rsidRPr="001C68CB">
        <w:t>must</w:t>
      </w:r>
      <w:r w:rsidR="00DE7093" w:rsidRPr="001C68CB">
        <w:t xml:space="preserve"> create a unit file. This is a text file that gives information to system about a service. We will create a unit file that starts our program as a service. Go to /etc/systemd/system.</w:t>
      </w:r>
    </w:p>
    <w:p w14:paraId="5E34E12B" w14:textId="673B6D73" w:rsidR="00DE7093" w:rsidRPr="001C68CB" w:rsidRDefault="00DE7093" w:rsidP="00DE7093">
      <w:pPr>
        <w:rPr>
          <w:b/>
        </w:rPr>
      </w:pPr>
      <w:r w:rsidRPr="001C68CB">
        <w:rPr>
          <w:noProof/>
        </w:rPr>
        <w:drawing>
          <wp:inline distT="0" distB="0" distL="0" distR="0" wp14:anchorId="733F7741" wp14:editId="6272BFF8">
            <wp:extent cx="5652135" cy="612775"/>
            <wp:effectExtent l="0" t="0" r="571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52135" cy="612775"/>
                    </a:xfrm>
                    <a:prstGeom prst="rect">
                      <a:avLst/>
                    </a:prstGeom>
                    <a:noFill/>
                    <a:ln>
                      <a:noFill/>
                    </a:ln>
                  </pic:spPr>
                </pic:pic>
              </a:graphicData>
            </a:graphic>
          </wp:inline>
        </w:drawing>
      </w:r>
    </w:p>
    <w:p w14:paraId="2DAF260F" w14:textId="77777777" w:rsidR="00DE7093" w:rsidRPr="001C68CB" w:rsidRDefault="00DE7093" w:rsidP="00DE7093">
      <w:r w:rsidRPr="001C68CB">
        <w:t>Here we created the file datacenterMonitoring.service. The file looks like this:</w:t>
      </w:r>
    </w:p>
    <w:p w14:paraId="3353D575" w14:textId="02A05F92" w:rsidR="00DE7093" w:rsidRPr="001C68CB" w:rsidRDefault="00DE7093" w:rsidP="00DE7093">
      <w:r w:rsidRPr="001C68CB">
        <w:rPr>
          <w:noProof/>
        </w:rPr>
        <w:drawing>
          <wp:inline distT="0" distB="0" distL="0" distR="0" wp14:anchorId="64CEED20" wp14:editId="025E9C57">
            <wp:extent cx="5652135" cy="1377315"/>
            <wp:effectExtent l="0" t="0" r="571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52135" cy="1377315"/>
                    </a:xfrm>
                    <a:prstGeom prst="rect">
                      <a:avLst/>
                    </a:prstGeom>
                    <a:noFill/>
                    <a:ln>
                      <a:noFill/>
                    </a:ln>
                  </pic:spPr>
                </pic:pic>
              </a:graphicData>
            </a:graphic>
          </wp:inline>
        </w:drawing>
      </w:r>
    </w:p>
    <w:p w14:paraId="3230B256" w14:textId="6EC0951A" w:rsidR="00DE7093" w:rsidRPr="001C68CB" w:rsidRDefault="00DE7093" w:rsidP="00DE7093">
      <w:r w:rsidRPr="001C68CB">
        <w:t xml:space="preserve">The After keynotes says when our program should run. In our case we will need </w:t>
      </w:r>
      <w:r w:rsidR="001C68CB" w:rsidRPr="001C68CB">
        <w:t>networking,</w:t>
      </w:r>
      <w:r w:rsidRPr="001C68CB">
        <w:t xml:space="preserve"> so we tell the service to start up our program after networking.</w:t>
      </w:r>
    </w:p>
    <w:p w14:paraId="11365600" w14:textId="61E2B835" w:rsidR="00DE7093" w:rsidRPr="001C68CB" w:rsidRDefault="009C5119" w:rsidP="00DE7093">
      <w:r w:rsidRPr="001C68CB">
        <w:t>Exec Start</w:t>
      </w:r>
      <w:r w:rsidR="00DE7093" w:rsidRPr="001C68CB">
        <w:t xml:space="preserve"> is the command (or set of commands) used to start our program. Notice that we are using absolute paths to the version of Python we want as well as the location of our program.</w:t>
      </w:r>
    </w:p>
    <w:p w14:paraId="6C8DFFC9" w14:textId="3ABBB220" w:rsidR="00DE7093" w:rsidRPr="001C68CB" w:rsidRDefault="00DE7093" w:rsidP="00DE7093">
      <w:r w:rsidRPr="001C68CB">
        <w:t xml:space="preserve">In the Install section the </w:t>
      </w:r>
      <w:r w:rsidR="009C5119" w:rsidRPr="001C68CB">
        <w:t>Wanted By</w:t>
      </w:r>
      <w:r w:rsidRPr="001C68CB">
        <w:t xml:space="preserve"> specifies the target we want our target to be included with.</w:t>
      </w:r>
    </w:p>
    <w:p w14:paraId="1E9AAE4B" w14:textId="77777777" w:rsidR="00DE7093" w:rsidRPr="001C68CB" w:rsidRDefault="00DE7093" w:rsidP="00DE7093">
      <w:r w:rsidRPr="001C68CB">
        <w:t>Exit the file and make sure you enable the execution-bits on the script:</w:t>
      </w:r>
    </w:p>
    <w:p w14:paraId="2F1D38DB" w14:textId="278FCF66" w:rsidR="00DE7093" w:rsidRPr="001C68CB" w:rsidRDefault="00DE7093" w:rsidP="00DE7093">
      <w:r w:rsidRPr="001C68CB">
        <w:rPr>
          <w:noProof/>
        </w:rPr>
        <w:drawing>
          <wp:inline distT="0" distB="0" distL="0" distR="0" wp14:anchorId="716BCFD8" wp14:editId="1F51FE27">
            <wp:extent cx="5652135" cy="399415"/>
            <wp:effectExtent l="0" t="0" r="5715" b="63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52135" cy="399415"/>
                    </a:xfrm>
                    <a:prstGeom prst="rect">
                      <a:avLst/>
                    </a:prstGeom>
                    <a:noFill/>
                    <a:ln>
                      <a:noFill/>
                    </a:ln>
                  </pic:spPr>
                </pic:pic>
              </a:graphicData>
            </a:graphic>
          </wp:inline>
        </w:drawing>
      </w:r>
    </w:p>
    <w:p w14:paraId="0F1AF996" w14:textId="77777777" w:rsidR="00DE7093" w:rsidRPr="001C68CB" w:rsidRDefault="00DE7093" w:rsidP="00DE7093">
      <w:r w:rsidRPr="001C68CB">
        <w:t>Now enter the following commands:</w:t>
      </w:r>
    </w:p>
    <w:p w14:paraId="18E5A2AC" w14:textId="1BE9561E" w:rsidR="00DE7093" w:rsidRPr="001C68CB" w:rsidRDefault="001C68CB" w:rsidP="00DE7093">
      <w:r w:rsidRPr="001C68CB">
        <w:t>First,</w:t>
      </w:r>
      <w:r w:rsidR="00DE7093" w:rsidRPr="001C68CB">
        <w:t xml:space="preserve"> we need to tell systemd to recognize our service. You will have to perform the reload command each time you change your service file.</w:t>
      </w:r>
    </w:p>
    <w:p w14:paraId="3C9E5649" w14:textId="6A6349E7" w:rsidR="00DE7093" w:rsidRPr="001C68CB" w:rsidRDefault="001C68CB" w:rsidP="00DE7093">
      <w:r w:rsidRPr="001C68CB">
        <w:t>Secondly,</w:t>
      </w:r>
      <w:r w:rsidR="00DE7093" w:rsidRPr="001C68CB">
        <w:t xml:space="preserve"> we need to tell systemd that we want our service to start on boot.</w:t>
      </w:r>
    </w:p>
    <w:p w14:paraId="2160F208" w14:textId="46397917" w:rsidR="00DE7093" w:rsidRPr="001C68CB" w:rsidRDefault="00DE7093" w:rsidP="00DE7093">
      <w:r w:rsidRPr="001C68CB">
        <w:rPr>
          <w:noProof/>
        </w:rPr>
        <w:drawing>
          <wp:inline distT="0" distB="0" distL="0" distR="0" wp14:anchorId="50118EE6" wp14:editId="0B7297E2">
            <wp:extent cx="5652135" cy="391795"/>
            <wp:effectExtent l="0" t="0" r="5715"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52135" cy="391795"/>
                    </a:xfrm>
                    <a:prstGeom prst="rect">
                      <a:avLst/>
                    </a:prstGeom>
                    <a:noFill/>
                    <a:ln>
                      <a:noFill/>
                    </a:ln>
                  </pic:spPr>
                </pic:pic>
              </a:graphicData>
            </a:graphic>
          </wp:inline>
        </w:drawing>
      </w:r>
    </w:p>
    <w:p w14:paraId="1F31E9A3" w14:textId="77777777" w:rsidR="00DE7093" w:rsidRPr="001C68CB" w:rsidRDefault="00DE7093" w:rsidP="00DE7093">
      <w:r w:rsidRPr="001C68CB">
        <w:br w:type="page"/>
      </w:r>
      <w:r w:rsidRPr="001C68CB">
        <w:lastRenderedPageBreak/>
        <w:t>Now we reboot the pi and verify if the program is running. When you check the services running with systemctl our service should be included in the list.</w:t>
      </w:r>
    </w:p>
    <w:p w14:paraId="58DCC5B0" w14:textId="5241B6BD" w:rsidR="00DE7093" w:rsidRPr="001C68CB" w:rsidRDefault="00DE7093" w:rsidP="00DE7093">
      <w:r w:rsidRPr="001C68CB">
        <w:rPr>
          <w:noProof/>
        </w:rPr>
        <w:drawing>
          <wp:inline distT="0" distB="0" distL="0" distR="0" wp14:anchorId="4CA3EA17" wp14:editId="61854F57">
            <wp:extent cx="5652135" cy="4937125"/>
            <wp:effectExtent l="0" t="0" r="571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52135" cy="4937125"/>
                    </a:xfrm>
                    <a:prstGeom prst="rect">
                      <a:avLst/>
                    </a:prstGeom>
                    <a:noFill/>
                    <a:ln>
                      <a:noFill/>
                    </a:ln>
                  </pic:spPr>
                </pic:pic>
              </a:graphicData>
            </a:graphic>
          </wp:inline>
        </w:drawing>
      </w:r>
    </w:p>
    <w:p w14:paraId="2898E8F9" w14:textId="38CAE031" w:rsidR="00DE7093" w:rsidRPr="001C68CB" w:rsidRDefault="00DE7093" w:rsidP="00DE7093">
      <w:r w:rsidRPr="001C68CB">
        <w:rPr>
          <w:noProof/>
        </w:rPr>
        <w:drawing>
          <wp:inline distT="0" distB="0" distL="0" distR="0" wp14:anchorId="47585AB5" wp14:editId="50ED405C">
            <wp:extent cx="5652135" cy="713740"/>
            <wp:effectExtent l="0" t="0" r="571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52135" cy="713740"/>
                    </a:xfrm>
                    <a:prstGeom prst="rect">
                      <a:avLst/>
                    </a:prstGeom>
                    <a:noFill/>
                    <a:ln>
                      <a:noFill/>
                    </a:ln>
                  </pic:spPr>
                </pic:pic>
              </a:graphicData>
            </a:graphic>
          </wp:inline>
        </w:drawing>
      </w:r>
      <w:r w:rsidRPr="001C68CB">
        <w:br w:type="page"/>
      </w:r>
    </w:p>
    <w:p w14:paraId="123AF5DF" w14:textId="6B8A5FEA" w:rsidR="00DE7093" w:rsidRPr="001C68CB" w:rsidRDefault="00A03D7A" w:rsidP="00A03D7A">
      <w:pPr>
        <w:pStyle w:val="Kop1"/>
      </w:pPr>
      <w:bookmarkStart w:id="43" w:name="_Toc9492972"/>
      <w:r w:rsidRPr="001C68CB">
        <w:lastRenderedPageBreak/>
        <w:t>payload encryption (extra)</w:t>
      </w:r>
      <w:bookmarkEnd w:id="43"/>
    </w:p>
    <w:p w14:paraId="768E03EC" w14:textId="566F6C50" w:rsidR="00DE7093" w:rsidRPr="001C68CB" w:rsidRDefault="00DE7093" w:rsidP="00DE7093">
      <w:r w:rsidRPr="001C68CB">
        <w:t xml:space="preserve">Since we are using TLS the data and the connection will be encrypted so there is no need to add this </w:t>
      </w:r>
      <w:r w:rsidR="009C5119" w:rsidRPr="001C68CB">
        <w:t>piece</w:t>
      </w:r>
      <w:r w:rsidRPr="001C68CB">
        <w:t xml:space="preserve"> of code to our program. </w:t>
      </w:r>
      <w:r w:rsidR="00A03D7A" w:rsidRPr="001C68CB">
        <w:t>The programming that is running does not include payload encryption b</w:t>
      </w:r>
      <w:r w:rsidRPr="001C68CB">
        <w:t>ut if you would like to try it out for future purposes it still can be useful.</w:t>
      </w:r>
    </w:p>
    <w:p w14:paraId="413970BE" w14:textId="77777777" w:rsidR="00DE7093" w:rsidRPr="001C68CB" w:rsidRDefault="00DE7093" w:rsidP="00DE7093">
      <w:r w:rsidRPr="001C68CB">
        <w:t>First will need to install cryptography</w:t>
      </w:r>
    </w:p>
    <w:p w14:paraId="53A6F42D" w14:textId="4E98E119" w:rsidR="00DE7093" w:rsidRPr="001C68CB" w:rsidRDefault="00DE7093" w:rsidP="00DE7093">
      <w:r w:rsidRPr="001C68CB">
        <w:rPr>
          <w:noProof/>
        </w:rPr>
        <w:drawing>
          <wp:inline distT="0" distB="0" distL="0" distR="0" wp14:anchorId="4D21EFDF" wp14:editId="529F9160">
            <wp:extent cx="5652135" cy="187325"/>
            <wp:effectExtent l="0" t="0" r="5715" b="317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52135" cy="187325"/>
                    </a:xfrm>
                    <a:prstGeom prst="rect">
                      <a:avLst/>
                    </a:prstGeom>
                    <a:noFill/>
                    <a:ln>
                      <a:noFill/>
                    </a:ln>
                  </pic:spPr>
                </pic:pic>
              </a:graphicData>
            </a:graphic>
          </wp:inline>
        </w:drawing>
      </w:r>
    </w:p>
    <w:p w14:paraId="46F2434E" w14:textId="0395EE5C" w:rsidR="00DE7093" w:rsidRPr="001C68CB" w:rsidRDefault="001C68CB" w:rsidP="00DE7093">
      <w:r w:rsidRPr="001C68CB">
        <w:t>Next,</w:t>
      </w:r>
      <w:r w:rsidR="00DE7093" w:rsidRPr="001C68CB">
        <w:t xml:space="preserve"> we open a python shell in our Raspberry pi and enter the following commands:</w:t>
      </w:r>
    </w:p>
    <w:p w14:paraId="570CE2D3" w14:textId="6D810347" w:rsidR="00DE7093" w:rsidRPr="001C68CB" w:rsidRDefault="00DE7093" w:rsidP="00DE7093">
      <w:r w:rsidRPr="001C68CB">
        <w:rPr>
          <w:noProof/>
        </w:rPr>
        <w:drawing>
          <wp:inline distT="0" distB="0" distL="0" distR="0" wp14:anchorId="29FC2471" wp14:editId="1BD5A0A8">
            <wp:extent cx="5652135" cy="935990"/>
            <wp:effectExtent l="0" t="0" r="571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52135" cy="935990"/>
                    </a:xfrm>
                    <a:prstGeom prst="rect">
                      <a:avLst/>
                    </a:prstGeom>
                    <a:noFill/>
                    <a:ln>
                      <a:noFill/>
                    </a:ln>
                  </pic:spPr>
                </pic:pic>
              </a:graphicData>
            </a:graphic>
          </wp:inline>
        </w:drawing>
      </w:r>
    </w:p>
    <w:p w14:paraId="24668A2D" w14:textId="0D6C72CB" w:rsidR="00DE7093" w:rsidRPr="001C68CB" w:rsidRDefault="00DE7093" w:rsidP="00DE7093">
      <w:r w:rsidRPr="001C68CB">
        <w:t xml:space="preserve">In our main program we add the following </w:t>
      </w:r>
      <w:r w:rsidR="009C5119" w:rsidRPr="001C68CB">
        <w:t>library</w:t>
      </w:r>
      <w:r w:rsidRPr="001C68CB">
        <w:t>:</w:t>
      </w:r>
    </w:p>
    <w:p w14:paraId="0CCFABCE" w14:textId="0FFB53E9" w:rsidR="00DE7093" w:rsidRPr="001C68CB" w:rsidRDefault="00DE7093" w:rsidP="00DE7093">
      <w:r w:rsidRPr="001C68CB">
        <w:rPr>
          <w:noProof/>
        </w:rPr>
        <w:drawing>
          <wp:inline distT="0" distB="0" distL="0" distR="0" wp14:anchorId="490EC224" wp14:editId="623114E4">
            <wp:extent cx="3510915" cy="1809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0915" cy="180975"/>
                    </a:xfrm>
                    <a:prstGeom prst="rect">
                      <a:avLst/>
                    </a:prstGeom>
                    <a:noFill/>
                    <a:ln>
                      <a:noFill/>
                    </a:ln>
                  </pic:spPr>
                </pic:pic>
              </a:graphicData>
            </a:graphic>
          </wp:inline>
        </w:drawing>
      </w:r>
    </w:p>
    <w:p w14:paraId="15FEADF1" w14:textId="77777777" w:rsidR="00DE7093" w:rsidRPr="001C68CB" w:rsidRDefault="00DE7093" w:rsidP="00DE7093">
      <w:r w:rsidRPr="001C68CB">
        <w:t>And add the key in the code, do this both on the publisher and the subscriber:</w:t>
      </w:r>
    </w:p>
    <w:p w14:paraId="6663C18D" w14:textId="5D508E8A" w:rsidR="00DE7093" w:rsidRPr="001C68CB" w:rsidRDefault="00DE7093" w:rsidP="00DE7093">
      <w:r w:rsidRPr="001C68CB">
        <w:rPr>
          <w:noProof/>
        </w:rPr>
        <w:drawing>
          <wp:inline distT="0" distB="0" distL="0" distR="0" wp14:anchorId="563AB6AB" wp14:editId="054FB146">
            <wp:extent cx="5175885" cy="327660"/>
            <wp:effectExtent l="0" t="0" r="571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75885" cy="327660"/>
                    </a:xfrm>
                    <a:prstGeom prst="rect">
                      <a:avLst/>
                    </a:prstGeom>
                    <a:noFill/>
                    <a:ln>
                      <a:noFill/>
                    </a:ln>
                  </pic:spPr>
                </pic:pic>
              </a:graphicData>
            </a:graphic>
          </wp:inline>
        </w:drawing>
      </w:r>
    </w:p>
    <w:p w14:paraId="1C05379C" w14:textId="56F77C2D" w:rsidR="00DE7093" w:rsidRPr="001C68CB" w:rsidRDefault="001C68CB" w:rsidP="00DE7093">
      <w:r w:rsidRPr="001C68CB">
        <w:t>Finally,</w:t>
      </w:r>
      <w:r w:rsidR="00DE7093" w:rsidRPr="001C68CB">
        <w:t xml:space="preserve"> we will use the generated key to encrypt the message. You </w:t>
      </w:r>
      <w:r w:rsidR="009C5119" w:rsidRPr="001C68CB">
        <w:t>must</w:t>
      </w:r>
      <w:r w:rsidR="00DE7093" w:rsidRPr="001C68CB">
        <w:t xml:space="preserve"> make sure that the message to be encrypted is in bytes. You can do this by putting a ‘b’ in front of the message. </w:t>
      </w:r>
    </w:p>
    <w:p w14:paraId="0F33190B" w14:textId="185232FD" w:rsidR="00DE7093" w:rsidRPr="001C68CB" w:rsidRDefault="00DE7093" w:rsidP="00DE7093">
      <w:r w:rsidRPr="001C68CB">
        <w:rPr>
          <w:noProof/>
        </w:rPr>
        <w:drawing>
          <wp:inline distT="0" distB="0" distL="0" distR="0" wp14:anchorId="257EA4ED" wp14:editId="54B0A90D">
            <wp:extent cx="4805045" cy="37084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05045" cy="370840"/>
                    </a:xfrm>
                    <a:prstGeom prst="rect">
                      <a:avLst/>
                    </a:prstGeom>
                    <a:noFill/>
                    <a:ln>
                      <a:noFill/>
                    </a:ln>
                  </pic:spPr>
                </pic:pic>
              </a:graphicData>
            </a:graphic>
          </wp:inline>
        </w:drawing>
      </w:r>
    </w:p>
    <w:p w14:paraId="36546568" w14:textId="77777777" w:rsidR="00DE7093" w:rsidRPr="001C68CB" w:rsidRDefault="00DE7093" w:rsidP="00DE7093">
      <w:r w:rsidRPr="001C68CB">
        <w:t>On the subscriber site we can create a function on_message. This function will decrypt the received message of the publisher:</w:t>
      </w:r>
    </w:p>
    <w:p w14:paraId="5EC31947" w14:textId="7A8F26A4" w:rsidR="00DE7093" w:rsidRPr="001C68CB" w:rsidRDefault="00DE7093" w:rsidP="00DE7093">
      <w:r w:rsidRPr="001C68CB">
        <w:rPr>
          <w:noProof/>
        </w:rPr>
        <w:drawing>
          <wp:inline distT="0" distB="0" distL="0" distR="0" wp14:anchorId="0689D3AB" wp14:editId="2DE30DA4">
            <wp:extent cx="5652135" cy="628650"/>
            <wp:effectExtent l="0" t="0" r="571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52135" cy="628650"/>
                    </a:xfrm>
                    <a:prstGeom prst="rect">
                      <a:avLst/>
                    </a:prstGeom>
                    <a:noFill/>
                    <a:ln>
                      <a:noFill/>
                    </a:ln>
                  </pic:spPr>
                </pic:pic>
              </a:graphicData>
            </a:graphic>
          </wp:inline>
        </w:drawing>
      </w:r>
    </w:p>
    <w:p w14:paraId="7DAD921B" w14:textId="77777777" w:rsidR="00DE7093" w:rsidRPr="001C68CB" w:rsidRDefault="00DE7093" w:rsidP="00DE7093"/>
    <w:p w14:paraId="06CB036F" w14:textId="77777777" w:rsidR="00DE7093" w:rsidRPr="001C68CB" w:rsidRDefault="00DE7093" w:rsidP="00DE7093">
      <w:r w:rsidRPr="001C68CB">
        <w:br w:type="page"/>
      </w:r>
    </w:p>
    <w:p w14:paraId="354F62E9" w14:textId="4A353E4A" w:rsidR="00DE7093" w:rsidRPr="001C68CB" w:rsidRDefault="00DE7093" w:rsidP="00A03D7A">
      <w:pPr>
        <w:pStyle w:val="Kop1"/>
      </w:pPr>
      <w:bookmarkStart w:id="44" w:name="_Toc9492973"/>
      <w:r w:rsidRPr="001C68CB">
        <w:lastRenderedPageBreak/>
        <w:t>1-wire sensors on the Pi</w:t>
      </w:r>
      <w:r w:rsidR="00A03D7A" w:rsidRPr="001C68CB">
        <w:t xml:space="preserve"> (extra)</w:t>
      </w:r>
      <w:bookmarkEnd w:id="44"/>
    </w:p>
    <w:p w14:paraId="77A37ED0" w14:textId="2517A74D" w:rsidR="00A03D7A" w:rsidRPr="001C68CB" w:rsidRDefault="00A03D7A" w:rsidP="00A03D7A">
      <w:r w:rsidRPr="001C68CB">
        <w:t xml:space="preserve">We also brought different kind of sensors that we will not use in this project. In this chapter I give a short summary on how you can use these sensors on the raspberry pi. They only measure the temperature, for this reason we went with the other sensors. If the university wants to expand their </w:t>
      </w:r>
      <w:r w:rsidR="001C68CB" w:rsidRPr="001C68CB">
        <w:t>system,</w:t>
      </w:r>
      <w:r w:rsidRPr="001C68CB">
        <w:t xml:space="preserve"> they can implement these sensors as well which are more suitable in harsher environments.</w:t>
      </w:r>
    </w:p>
    <w:p w14:paraId="41925737" w14:textId="3F88D623" w:rsidR="00A03D7A" w:rsidRPr="001C68CB" w:rsidRDefault="00DE7093" w:rsidP="00DE7093">
      <w:r w:rsidRPr="001C68CB">
        <w:rPr>
          <w:noProof/>
        </w:rPr>
        <w:drawing>
          <wp:inline distT="0" distB="0" distL="0" distR="0" wp14:anchorId="708A0A1B" wp14:editId="39DAEE26">
            <wp:extent cx="5652135" cy="3175000"/>
            <wp:effectExtent l="0" t="0" r="5715" b="6350"/>
            <wp:docPr id="12" name="Afbeelding 12" descr="https://scontent.fadd1-1.fna.fbcdn.net/v/t1.15752-9/53458970_408645536368199_6664300581957402624_n.jpg?_nc_cat=106&amp;_nc_ht=scontent.fadd1-1.fna&amp;oh=3818ede13b873db6327c266a418acab4&amp;oe=5D22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s://scontent.fadd1-1.fna.fbcdn.net/v/t1.15752-9/53458970_408645536368199_6664300581957402624_n.jpg?_nc_cat=106&amp;_nc_ht=scontent.fadd1-1.fna&amp;oh=3818ede13b873db6327c266a418acab4&amp;oe=5D22808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652135" cy="3175000"/>
                    </a:xfrm>
                    <a:prstGeom prst="rect">
                      <a:avLst/>
                    </a:prstGeom>
                    <a:noFill/>
                    <a:ln>
                      <a:noFill/>
                    </a:ln>
                  </pic:spPr>
                </pic:pic>
              </a:graphicData>
            </a:graphic>
          </wp:inline>
        </w:drawing>
      </w:r>
    </w:p>
    <w:p w14:paraId="69B0D283" w14:textId="4FCFCBFA" w:rsidR="00DE7093" w:rsidRPr="001C68CB" w:rsidRDefault="00A03D7A" w:rsidP="00A03D7A">
      <w:pPr>
        <w:spacing w:after="0"/>
      </w:pPr>
      <w:r w:rsidRPr="001C68CB">
        <w:br w:type="page"/>
      </w:r>
    </w:p>
    <w:p w14:paraId="0AE821A0" w14:textId="6D513DF0" w:rsidR="005F1BFA" w:rsidRPr="001C68CB" w:rsidRDefault="00A03D7A" w:rsidP="005F1BFA">
      <w:pPr>
        <w:pStyle w:val="Kop2"/>
      </w:pPr>
      <w:bookmarkStart w:id="45" w:name="_Toc9492974"/>
      <w:r w:rsidRPr="001C68CB">
        <w:rPr>
          <w:noProof/>
        </w:rPr>
        <w:lastRenderedPageBreak/>
        <w:t>The scheme</w:t>
      </w:r>
      <w:bookmarkEnd w:id="45"/>
    </w:p>
    <w:p w14:paraId="2D614A38" w14:textId="77777777" w:rsidR="005F1BFA" w:rsidRPr="001C68CB" w:rsidRDefault="005F1BFA" w:rsidP="00DE7093">
      <w:r w:rsidRPr="001C68CB">
        <w:rPr>
          <w:noProof/>
        </w:rPr>
        <w:drawing>
          <wp:inline distT="0" distB="0" distL="0" distR="0" wp14:anchorId="1C739818" wp14:editId="199E95F5">
            <wp:extent cx="3651567" cy="5356810"/>
            <wp:effectExtent l="4762"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rot="-5400000">
                      <a:off x="0" y="0"/>
                      <a:ext cx="3655199" cy="5362139"/>
                    </a:xfrm>
                    <a:prstGeom prst="rect">
                      <a:avLst/>
                    </a:prstGeom>
                    <a:noFill/>
                    <a:ln>
                      <a:noFill/>
                    </a:ln>
                  </pic:spPr>
                </pic:pic>
              </a:graphicData>
            </a:graphic>
          </wp:inline>
        </w:drawing>
      </w:r>
    </w:p>
    <w:p w14:paraId="035828D8" w14:textId="5D67CE0E" w:rsidR="00DE7093" w:rsidRPr="001C68CB" w:rsidRDefault="005F1BFA" w:rsidP="00DE7093">
      <w:r w:rsidRPr="001C68CB">
        <w:t>A</w:t>
      </w:r>
      <w:r w:rsidR="00DE7093" w:rsidRPr="001C68CB">
        <w:t>l</w:t>
      </w:r>
      <w:r w:rsidRPr="001C68CB">
        <w:t>l</w:t>
      </w:r>
      <w:r w:rsidR="00DE7093" w:rsidRPr="001C68CB">
        <w:t xml:space="preserve"> sensors are </w:t>
      </w:r>
      <w:r w:rsidR="009C5119" w:rsidRPr="001C68CB">
        <w:t>connected</w:t>
      </w:r>
      <w:r w:rsidR="00DE7093" w:rsidRPr="001C68CB">
        <w:t xml:space="preserve"> and use 1 mutual data, vcc and ground pin. The pi delivers the power (3.3v) to the sensors on via the bus. The common data pin is connected to GPIO4. Between de </w:t>
      </w:r>
      <w:r w:rsidR="009C5119" w:rsidRPr="001C68CB">
        <w:t>data pins</w:t>
      </w:r>
      <w:r w:rsidR="00DE7093" w:rsidRPr="001C68CB">
        <w:t xml:space="preserve"> there is a 4.7K pullup resistor. This is used as a safety method to ensure that inputs to the pi are at expected logic levels.</w:t>
      </w:r>
    </w:p>
    <w:p w14:paraId="3765BB24" w14:textId="3982B7EE" w:rsidR="00DE7093" w:rsidRPr="001C68CB" w:rsidRDefault="00DE7093" w:rsidP="00DE7093">
      <w:r w:rsidRPr="001C68CB">
        <w:t xml:space="preserve">To see </w:t>
      </w:r>
      <w:r w:rsidR="009C5119" w:rsidRPr="001C68CB">
        <w:t>which</w:t>
      </w:r>
      <w:r w:rsidRPr="001C68CB">
        <w:t xml:space="preserve"> and how many 1 wire </w:t>
      </w:r>
      <w:r w:rsidR="009C5119" w:rsidRPr="001C68CB">
        <w:t>sensors</w:t>
      </w:r>
      <w:r w:rsidRPr="001C68CB">
        <w:t xml:space="preserve"> are connected to the Pi go type:</w:t>
      </w:r>
      <w:r w:rsidRPr="001C68CB">
        <w:rPr>
          <w:noProof/>
        </w:rPr>
        <w:drawing>
          <wp:inline distT="0" distB="0" distL="0" distR="0" wp14:anchorId="3043E372" wp14:editId="42CC0702">
            <wp:extent cx="5123815" cy="301625"/>
            <wp:effectExtent l="0" t="0" r="635"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23815" cy="301625"/>
                    </a:xfrm>
                    <a:prstGeom prst="rect">
                      <a:avLst/>
                    </a:prstGeom>
                    <a:noFill/>
                    <a:ln>
                      <a:noFill/>
                    </a:ln>
                  </pic:spPr>
                </pic:pic>
              </a:graphicData>
            </a:graphic>
          </wp:inline>
        </w:drawing>
      </w:r>
    </w:p>
    <w:p w14:paraId="7C1F20F2" w14:textId="086920C9" w:rsidR="005F1BFA" w:rsidRPr="001C68CB" w:rsidRDefault="00DE7093" w:rsidP="00DE7093">
      <w:r w:rsidRPr="001C68CB">
        <w:t>The device names start with 28- ….</w:t>
      </w:r>
    </w:p>
    <w:p w14:paraId="4372335F" w14:textId="77777777" w:rsidR="00DE7093" w:rsidRPr="001C68CB" w:rsidRDefault="00DE7093" w:rsidP="00DE7093">
      <w:r w:rsidRPr="001C68CB">
        <w:t>As shown in the pictures 3 devices are connected to the 1 wire interface of the Raspberry Pi, if we connect more sensors via the same data line these sensors will also be visible here. It is possible to read out one sensor:</w:t>
      </w:r>
    </w:p>
    <w:p w14:paraId="0F29AC0A" w14:textId="42794F7E" w:rsidR="00DE7093" w:rsidRPr="001C68CB" w:rsidRDefault="00DE7093" w:rsidP="00DE7093">
      <w:r w:rsidRPr="001C68CB">
        <w:rPr>
          <w:noProof/>
        </w:rPr>
        <w:drawing>
          <wp:inline distT="0" distB="0" distL="0" distR="0" wp14:anchorId="37796282" wp14:editId="635B592F">
            <wp:extent cx="5652135" cy="1268095"/>
            <wp:effectExtent l="0" t="0" r="5715"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52135" cy="1268095"/>
                    </a:xfrm>
                    <a:prstGeom prst="rect">
                      <a:avLst/>
                    </a:prstGeom>
                    <a:noFill/>
                    <a:ln>
                      <a:noFill/>
                    </a:ln>
                  </pic:spPr>
                </pic:pic>
              </a:graphicData>
            </a:graphic>
          </wp:inline>
        </w:drawing>
      </w:r>
    </w:p>
    <w:p w14:paraId="4CB9BE05" w14:textId="77777777" w:rsidR="00DE7093" w:rsidRPr="001C68CB" w:rsidRDefault="00DE7093" w:rsidP="00DE7093">
      <w:pPr>
        <w:pStyle w:val="Lijstalinea"/>
        <w:numPr>
          <w:ilvl w:val="0"/>
          <w:numId w:val="25"/>
        </w:numPr>
        <w:rPr>
          <w:lang w:val="en-US"/>
        </w:rPr>
      </w:pPr>
      <w:r w:rsidRPr="001C68CB">
        <w:rPr>
          <w:lang w:val="en-US"/>
        </w:rPr>
        <w:t xml:space="preserve">Go to the correct folder </w:t>
      </w:r>
    </w:p>
    <w:p w14:paraId="0CBB9D1C" w14:textId="77777777" w:rsidR="00DE7093" w:rsidRPr="001C68CB" w:rsidRDefault="00DE7093" w:rsidP="00DE7093">
      <w:pPr>
        <w:pStyle w:val="Lijstalinea"/>
        <w:numPr>
          <w:ilvl w:val="0"/>
          <w:numId w:val="25"/>
        </w:numPr>
        <w:rPr>
          <w:lang w:val="en-US"/>
        </w:rPr>
      </w:pPr>
      <w:r w:rsidRPr="001C68CB">
        <w:rPr>
          <w:lang w:val="en-US"/>
        </w:rPr>
        <w:t>Ask the content of the chosen sensor by typing cat w1_slave</w:t>
      </w:r>
    </w:p>
    <w:p w14:paraId="1B01DF80" w14:textId="65F10C3F" w:rsidR="00DE7093" w:rsidRPr="001C68CB" w:rsidRDefault="00DE7093" w:rsidP="00DE7093">
      <w:pPr>
        <w:pStyle w:val="Lijstalinea"/>
        <w:numPr>
          <w:ilvl w:val="0"/>
          <w:numId w:val="25"/>
        </w:numPr>
        <w:rPr>
          <w:lang w:val="en-US"/>
        </w:rPr>
      </w:pPr>
      <w:r w:rsidRPr="001C68CB">
        <w:rPr>
          <w:lang w:val="en-US"/>
        </w:rPr>
        <w:t xml:space="preserve">First you see the mac-address of the sensor followed by a crc-check. When it says </w:t>
      </w:r>
      <w:r w:rsidR="001C68CB" w:rsidRPr="001C68CB">
        <w:rPr>
          <w:lang w:val="en-US"/>
        </w:rPr>
        <w:t>yes,</w:t>
      </w:r>
      <w:r w:rsidRPr="001C68CB">
        <w:rPr>
          <w:lang w:val="en-US"/>
        </w:rPr>
        <w:t xml:space="preserve"> the sensor is working correct. The second line also shows the mac-address followed by the temperature </w:t>
      </w:r>
      <w:r w:rsidRPr="001C68CB">
        <w:rPr>
          <w:lang w:val="en-US"/>
        </w:rPr>
        <w:sym w:font="Wingdings" w:char="F0E0"/>
      </w:r>
      <w:r w:rsidRPr="001C68CB">
        <w:rPr>
          <w:lang w:val="en-US"/>
        </w:rPr>
        <w:t xml:space="preserve"> 26.312 °C</w:t>
      </w:r>
    </w:p>
    <w:p w14:paraId="31E7F2FD" w14:textId="77777777" w:rsidR="00DE7093" w:rsidRPr="001C68CB" w:rsidRDefault="00DE7093" w:rsidP="00A03D7A">
      <w:pPr>
        <w:pStyle w:val="Kop2"/>
      </w:pPr>
      <w:bookmarkStart w:id="46" w:name="_Toc9492975"/>
      <w:r w:rsidRPr="001C68CB">
        <w:lastRenderedPageBreak/>
        <w:t>The code:</w:t>
      </w:r>
      <w:bookmarkEnd w:id="46"/>
    </w:p>
    <w:p w14:paraId="55649A66" w14:textId="77777777" w:rsidR="00DE7093" w:rsidRPr="001C68CB" w:rsidRDefault="00DE7093" w:rsidP="00DE7093">
      <w:pPr>
        <w:spacing w:after="0"/>
        <w:rPr>
          <w:i/>
        </w:rPr>
      </w:pPr>
      <w:r w:rsidRPr="001C68CB">
        <w:rPr>
          <w:i/>
        </w:rPr>
        <w:t>import os</w:t>
      </w:r>
    </w:p>
    <w:p w14:paraId="0F8426E1" w14:textId="77777777" w:rsidR="00DE7093" w:rsidRPr="001C68CB" w:rsidRDefault="00DE7093" w:rsidP="00DE7093">
      <w:pPr>
        <w:spacing w:after="0"/>
        <w:rPr>
          <w:i/>
        </w:rPr>
      </w:pPr>
      <w:r w:rsidRPr="001C68CB">
        <w:rPr>
          <w:i/>
        </w:rPr>
        <w:t>import glob</w:t>
      </w:r>
    </w:p>
    <w:p w14:paraId="5BD447D3" w14:textId="77777777" w:rsidR="00DE7093" w:rsidRPr="001C68CB" w:rsidRDefault="00DE7093" w:rsidP="00DE7093">
      <w:pPr>
        <w:spacing w:after="0"/>
        <w:rPr>
          <w:i/>
        </w:rPr>
      </w:pPr>
      <w:r w:rsidRPr="001C68CB">
        <w:rPr>
          <w:i/>
        </w:rPr>
        <w:t>import time</w:t>
      </w:r>
    </w:p>
    <w:p w14:paraId="79D44B6E" w14:textId="77777777" w:rsidR="00DE7093" w:rsidRPr="001C68CB" w:rsidRDefault="00DE7093" w:rsidP="00DE7093">
      <w:pPr>
        <w:spacing w:after="0"/>
        <w:rPr>
          <w:i/>
        </w:rPr>
      </w:pPr>
    </w:p>
    <w:p w14:paraId="605EBCBC" w14:textId="77777777" w:rsidR="00DE7093" w:rsidRPr="001C68CB" w:rsidRDefault="00DE7093" w:rsidP="00DE7093">
      <w:pPr>
        <w:spacing w:after="0"/>
        <w:rPr>
          <w:i/>
        </w:rPr>
      </w:pPr>
      <w:r w:rsidRPr="001C68CB">
        <w:rPr>
          <w:i/>
        </w:rPr>
        <w:t>class DS18B20:</w:t>
      </w:r>
    </w:p>
    <w:p w14:paraId="2D7B6937" w14:textId="77777777" w:rsidR="00DE7093" w:rsidRPr="001C68CB" w:rsidRDefault="00DE7093" w:rsidP="00DE7093">
      <w:pPr>
        <w:spacing w:after="0"/>
        <w:rPr>
          <w:i/>
        </w:rPr>
      </w:pPr>
      <w:r w:rsidRPr="001C68CB">
        <w:rPr>
          <w:i/>
        </w:rPr>
        <w:tab/>
      </w:r>
    </w:p>
    <w:p w14:paraId="7280328D" w14:textId="77777777" w:rsidR="00DE7093" w:rsidRPr="001C68CB" w:rsidRDefault="00DE7093" w:rsidP="00DE7093">
      <w:pPr>
        <w:spacing w:after="0"/>
        <w:rPr>
          <w:i/>
        </w:rPr>
      </w:pPr>
      <w:r w:rsidRPr="001C68CB">
        <w:rPr>
          <w:i/>
        </w:rPr>
        <w:tab/>
        <w:t>def __init__(self):</w:t>
      </w:r>
    </w:p>
    <w:p w14:paraId="3B2047AE" w14:textId="77777777" w:rsidR="00DE7093" w:rsidRPr="001C68CB" w:rsidRDefault="00DE7093" w:rsidP="00DE7093">
      <w:pPr>
        <w:spacing w:after="0"/>
        <w:rPr>
          <w:i/>
        </w:rPr>
      </w:pPr>
      <w:r w:rsidRPr="001C68CB">
        <w:rPr>
          <w:i/>
        </w:rPr>
        <w:tab/>
      </w:r>
      <w:r w:rsidRPr="001C68CB">
        <w:rPr>
          <w:i/>
        </w:rPr>
        <w:tab/>
        <w:t># load required kernel modules</w:t>
      </w:r>
    </w:p>
    <w:p w14:paraId="606AACCF" w14:textId="77777777" w:rsidR="00DE7093" w:rsidRPr="001C68CB" w:rsidRDefault="00DE7093" w:rsidP="00DE7093">
      <w:pPr>
        <w:spacing w:after="0"/>
        <w:rPr>
          <w:i/>
        </w:rPr>
      </w:pPr>
      <w:r w:rsidRPr="001C68CB">
        <w:rPr>
          <w:i/>
        </w:rPr>
        <w:tab/>
      </w:r>
      <w:r w:rsidRPr="001C68CB">
        <w:rPr>
          <w:i/>
        </w:rPr>
        <w:tab/>
        <w:t>os.system('modprobe w1-gpio')</w:t>
      </w:r>
    </w:p>
    <w:p w14:paraId="77746FCA" w14:textId="77777777" w:rsidR="00DE7093" w:rsidRPr="001C68CB" w:rsidRDefault="00DE7093" w:rsidP="00DE7093">
      <w:pPr>
        <w:spacing w:after="0"/>
        <w:rPr>
          <w:i/>
        </w:rPr>
      </w:pPr>
      <w:r w:rsidRPr="001C68CB">
        <w:rPr>
          <w:i/>
        </w:rPr>
        <w:tab/>
      </w:r>
      <w:r w:rsidRPr="001C68CB">
        <w:rPr>
          <w:i/>
        </w:rPr>
        <w:tab/>
        <w:t>os.system('modprobe w1-therm')</w:t>
      </w:r>
    </w:p>
    <w:p w14:paraId="48F19C7B" w14:textId="77777777" w:rsidR="00DE7093" w:rsidRPr="001C68CB" w:rsidRDefault="00DE7093" w:rsidP="00DE7093">
      <w:pPr>
        <w:spacing w:after="0"/>
        <w:rPr>
          <w:i/>
        </w:rPr>
      </w:pPr>
      <w:r w:rsidRPr="001C68CB">
        <w:rPr>
          <w:i/>
        </w:rPr>
        <w:tab/>
      </w:r>
      <w:r w:rsidRPr="001C68CB">
        <w:rPr>
          <w:i/>
        </w:rPr>
        <w:tab/>
      </w:r>
    </w:p>
    <w:p w14:paraId="780CFD83" w14:textId="77777777" w:rsidR="00DE7093" w:rsidRPr="001C68CB" w:rsidRDefault="00DE7093" w:rsidP="00DE7093">
      <w:pPr>
        <w:spacing w:after="0"/>
        <w:rPr>
          <w:i/>
        </w:rPr>
      </w:pPr>
      <w:r w:rsidRPr="001C68CB">
        <w:rPr>
          <w:i/>
        </w:rPr>
        <w:tab/>
      </w:r>
      <w:r w:rsidRPr="001C68CB">
        <w:rPr>
          <w:i/>
        </w:rPr>
        <w:tab/>
        <w:t># Find file names for the sensor(s)</w:t>
      </w:r>
    </w:p>
    <w:p w14:paraId="25667AD6" w14:textId="77777777" w:rsidR="00DE7093" w:rsidRPr="001C68CB" w:rsidRDefault="00DE7093" w:rsidP="00DE7093">
      <w:pPr>
        <w:spacing w:after="0"/>
        <w:rPr>
          <w:i/>
        </w:rPr>
      </w:pPr>
      <w:r w:rsidRPr="001C68CB">
        <w:rPr>
          <w:i/>
        </w:rPr>
        <w:tab/>
      </w:r>
      <w:r w:rsidRPr="001C68CB">
        <w:rPr>
          <w:i/>
        </w:rPr>
        <w:tab/>
        <w:t>base_dir = '/sys/bus/w1/devices/'</w:t>
      </w:r>
    </w:p>
    <w:p w14:paraId="67831B1D" w14:textId="77777777" w:rsidR="00DE7093" w:rsidRPr="001C68CB" w:rsidRDefault="00DE7093" w:rsidP="00DE7093">
      <w:pPr>
        <w:spacing w:after="0"/>
        <w:rPr>
          <w:i/>
        </w:rPr>
      </w:pPr>
      <w:r w:rsidRPr="001C68CB">
        <w:rPr>
          <w:i/>
        </w:rPr>
        <w:tab/>
      </w:r>
      <w:r w:rsidRPr="001C68CB">
        <w:rPr>
          <w:i/>
        </w:rPr>
        <w:tab/>
        <w:t>device_folder = glob.glob(base_dir + '28*')</w:t>
      </w:r>
    </w:p>
    <w:p w14:paraId="2BB40A4B" w14:textId="77777777" w:rsidR="00DE7093" w:rsidRPr="001C68CB" w:rsidRDefault="00DE7093" w:rsidP="00DE7093">
      <w:pPr>
        <w:spacing w:after="0"/>
        <w:rPr>
          <w:i/>
        </w:rPr>
      </w:pPr>
      <w:r w:rsidRPr="001C68CB">
        <w:rPr>
          <w:i/>
        </w:rPr>
        <w:tab/>
      </w:r>
      <w:r w:rsidRPr="001C68CB">
        <w:rPr>
          <w:i/>
        </w:rPr>
        <w:tab/>
        <w:t>self._num_devices = len(device_folder)</w:t>
      </w:r>
    </w:p>
    <w:p w14:paraId="34FBA228" w14:textId="77777777" w:rsidR="00DE7093" w:rsidRPr="001C68CB" w:rsidRDefault="00DE7093" w:rsidP="00DE7093">
      <w:pPr>
        <w:spacing w:after="0"/>
        <w:rPr>
          <w:i/>
        </w:rPr>
      </w:pPr>
      <w:r w:rsidRPr="001C68CB">
        <w:rPr>
          <w:i/>
        </w:rPr>
        <w:tab/>
      </w:r>
      <w:r w:rsidRPr="001C68CB">
        <w:rPr>
          <w:i/>
        </w:rPr>
        <w:tab/>
        <w:t>self._device_file = list()</w:t>
      </w:r>
    </w:p>
    <w:p w14:paraId="3488BA3D" w14:textId="77777777" w:rsidR="00DE7093" w:rsidRPr="001C68CB" w:rsidRDefault="00DE7093" w:rsidP="00DE7093">
      <w:pPr>
        <w:spacing w:after="0"/>
        <w:rPr>
          <w:i/>
        </w:rPr>
      </w:pPr>
      <w:r w:rsidRPr="001C68CB">
        <w:rPr>
          <w:i/>
        </w:rPr>
        <w:tab/>
      </w:r>
      <w:r w:rsidRPr="001C68CB">
        <w:rPr>
          <w:i/>
        </w:rPr>
        <w:tab/>
        <w:t>i = 0</w:t>
      </w:r>
    </w:p>
    <w:p w14:paraId="7C5D8A9A" w14:textId="77777777" w:rsidR="00DE7093" w:rsidRPr="001C68CB" w:rsidRDefault="00DE7093" w:rsidP="00DE7093">
      <w:pPr>
        <w:spacing w:after="0"/>
        <w:rPr>
          <w:i/>
        </w:rPr>
      </w:pPr>
      <w:r w:rsidRPr="001C68CB">
        <w:rPr>
          <w:i/>
        </w:rPr>
        <w:tab/>
      </w:r>
      <w:r w:rsidRPr="001C68CB">
        <w:rPr>
          <w:i/>
        </w:rPr>
        <w:tab/>
        <w:t>while i &lt; self._num_devices:</w:t>
      </w:r>
    </w:p>
    <w:p w14:paraId="2B9B2AFC" w14:textId="77777777" w:rsidR="00DE7093" w:rsidRPr="001C68CB" w:rsidRDefault="00DE7093" w:rsidP="00DE7093">
      <w:pPr>
        <w:spacing w:after="0"/>
        <w:rPr>
          <w:i/>
        </w:rPr>
      </w:pPr>
      <w:r w:rsidRPr="001C68CB">
        <w:rPr>
          <w:i/>
        </w:rPr>
        <w:tab/>
      </w:r>
      <w:r w:rsidRPr="001C68CB">
        <w:rPr>
          <w:i/>
        </w:rPr>
        <w:tab/>
      </w:r>
      <w:r w:rsidRPr="001C68CB">
        <w:rPr>
          <w:i/>
        </w:rPr>
        <w:tab/>
        <w:t>self._device_file.append(device_folder[i] + '/w1_slave')</w:t>
      </w:r>
    </w:p>
    <w:p w14:paraId="7ACCD4E5" w14:textId="77777777" w:rsidR="00DE7093" w:rsidRPr="001C68CB" w:rsidRDefault="00DE7093" w:rsidP="00DE7093">
      <w:pPr>
        <w:spacing w:after="0"/>
        <w:rPr>
          <w:i/>
        </w:rPr>
      </w:pPr>
      <w:r w:rsidRPr="001C68CB">
        <w:rPr>
          <w:i/>
        </w:rPr>
        <w:tab/>
      </w:r>
      <w:r w:rsidRPr="001C68CB">
        <w:rPr>
          <w:i/>
        </w:rPr>
        <w:tab/>
      </w:r>
      <w:r w:rsidRPr="001C68CB">
        <w:rPr>
          <w:i/>
        </w:rPr>
        <w:tab/>
        <w:t>i += 1</w:t>
      </w:r>
    </w:p>
    <w:p w14:paraId="1F103CBF" w14:textId="77777777" w:rsidR="00DE7093" w:rsidRPr="001C68CB" w:rsidRDefault="00DE7093" w:rsidP="00DE7093">
      <w:pPr>
        <w:spacing w:after="0"/>
        <w:rPr>
          <w:i/>
        </w:rPr>
      </w:pPr>
      <w:r w:rsidRPr="001C68CB">
        <w:rPr>
          <w:i/>
        </w:rPr>
        <w:tab/>
      </w:r>
      <w:r w:rsidRPr="001C68CB">
        <w:rPr>
          <w:i/>
        </w:rPr>
        <w:tab/>
      </w:r>
    </w:p>
    <w:p w14:paraId="4CF72010" w14:textId="77777777" w:rsidR="00DE7093" w:rsidRPr="001C68CB" w:rsidRDefault="00DE7093" w:rsidP="00DE7093">
      <w:pPr>
        <w:spacing w:after="0"/>
        <w:rPr>
          <w:i/>
        </w:rPr>
      </w:pPr>
      <w:r w:rsidRPr="001C68CB">
        <w:rPr>
          <w:i/>
        </w:rPr>
        <w:tab/>
        <w:t>def _read_temp(self,index):</w:t>
      </w:r>
    </w:p>
    <w:p w14:paraId="3F95D3E3" w14:textId="77777777" w:rsidR="00DE7093" w:rsidRPr="001C68CB" w:rsidRDefault="00DE7093" w:rsidP="00DE7093">
      <w:pPr>
        <w:spacing w:after="0"/>
        <w:rPr>
          <w:i/>
        </w:rPr>
      </w:pPr>
      <w:r w:rsidRPr="001C68CB">
        <w:rPr>
          <w:i/>
        </w:rPr>
        <w:tab/>
      </w:r>
      <w:r w:rsidRPr="001C68CB">
        <w:rPr>
          <w:i/>
        </w:rPr>
        <w:tab/>
        <w:t># Issue one read to one sensor</w:t>
      </w:r>
    </w:p>
    <w:p w14:paraId="71EE8FA4" w14:textId="77777777" w:rsidR="00DE7093" w:rsidRPr="001C68CB" w:rsidRDefault="00DE7093" w:rsidP="00DE7093">
      <w:pPr>
        <w:spacing w:after="0"/>
        <w:rPr>
          <w:i/>
        </w:rPr>
      </w:pPr>
      <w:r w:rsidRPr="001C68CB">
        <w:rPr>
          <w:i/>
        </w:rPr>
        <w:tab/>
      </w:r>
      <w:r w:rsidRPr="001C68CB">
        <w:rPr>
          <w:i/>
        </w:rPr>
        <w:tab/>
        <w:t># you should not call this directly</w:t>
      </w:r>
    </w:p>
    <w:p w14:paraId="68098129" w14:textId="77777777" w:rsidR="00DE7093" w:rsidRPr="001C68CB" w:rsidRDefault="00DE7093" w:rsidP="00DE7093">
      <w:pPr>
        <w:spacing w:after="0"/>
        <w:rPr>
          <w:i/>
        </w:rPr>
      </w:pPr>
      <w:r w:rsidRPr="001C68CB">
        <w:rPr>
          <w:i/>
        </w:rPr>
        <w:tab/>
      </w:r>
      <w:r w:rsidRPr="001C68CB">
        <w:rPr>
          <w:i/>
        </w:rPr>
        <w:tab/>
        <w:t>f = open(self._device_file[index],'r')</w:t>
      </w:r>
    </w:p>
    <w:p w14:paraId="4FACE207" w14:textId="77777777" w:rsidR="00DE7093" w:rsidRPr="001C68CB" w:rsidRDefault="00DE7093" w:rsidP="00DE7093">
      <w:pPr>
        <w:spacing w:after="0"/>
        <w:rPr>
          <w:i/>
        </w:rPr>
      </w:pPr>
      <w:r w:rsidRPr="001C68CB">
        <w:rPr>
          <w:i/>
        </w:rPr>
        <w:tab/>
      </w:r>
      <w:r w:rsidRPr="001C68CB">
        <w:rPr>
          <w:i/>
        </w:rPr>
        <w:tab/>
        <w:t>lines = f.readlines()</w:t>
      </w:r>
    </w:p>
    <w:p w14:paraId="3668021B" w14:textId="77777777" w:rsidR="00DE7093" w:rsidRPr="001C68CB" w:rsidRDefault="00DE7093" w:rsidP="00DE7093">
      <w:pPr>
        <w:spacing w:after="0"/>
        <w:rPr>
          <w:i/>
        </w:rPr>
      </w:pPr>
      <w:r w:rsidRPr="001C68CB">
        <w:rPr>
          <w:i/>
        </w:rPr>
        <w:tab/>
      </w:r>
      <w:r w:rsidRPr="001C68CB">
        <w:rPr>
          <w:i/>
        </w:rPr>
        <w:tab/>
        <w:t>f.close()</w:t>
      </w:r>
    </w:p>
    <w:p w14:paraId="4F259E4C" w14:textId="77777777" w:rsidR="00DE7093" w:rsidRPr="001C68CB" w:rsidRDefault="00DE7093" w:rsidP="00DE7093">
      <w:pPr>
        <w:spacing w:after="0"/>
        <w:rPr>
          <w:i/>
        </w:rPr>
      </w:pPr>
      <w:r w:rsidRPr="001C68CB">
        <w:rPr>
          <w:i/>
        </w:rPr>
        <w:tab/>
      </w:r>
      <w:r w:rsidRPr="001C68CB">
        <w:rPr>
          <w:i/>
        </w:rPr>
        <w:tab/>
        <w:t>return lines</w:t>
      </w:r>
    </w:p>
    <w:p w14:paraId="7136B74D" w14:textId="77777777" w:rsidR="00DE7093" w:rsidRPr="001C68CB" w:rsidRDefault="00DE7093" w:rsidP="00DE7093">
      <w:pPr>
        <w:spacing w:after="0"/>
        <w:rPr>
          <w:i/>
        </w:rPr>
      </w:pPr>
      <w:r w:rsidRPr="001C68CB">
        <w:rPr>
          <w:i/>
        </w:rPr>
        <w:tab/>
      </w:r>
      <w:r w:rsidRPr="001C68CB">
        <w:rPr>
          <w:i/>
        </w:rPr>
        <w:tab/>
      </w:r>
    </w:p>
    <w:p w14:paraId="5B23022D" w14:textId="77777777" w:rsidR="00DE7093" w:rsidRPr="001C68CB" w:rsidRDefault="00DE7093" w:rsidP="00DE7093">
      <w:pPr>
        <w:spacing w:after="0"/>
        <w:rPr>
          <w:i/>
        </w:rPr>
      </w:pPr>
      <w:r w:rsidRPr="001C68CB">
        <w:rPr>
          <w:i/>
        </w:rPr>
        <w:tab/>
        <w:t>def tempC(self,index = 0):</w:t>
      </w:r>
    </w:p>
    <w:p w14:paraId="69176644" w14:textId="77777777" w:rsidR="00DE7093" w:rsidRPr="001C68CB" w:rsidRDefault="00DE7093" w:rsidP="00DE7093">
      <w:pPr>
        <w:spacing w:after="0"/>
        <w:rPr>
          <w:i/>
        </w:rPr>
      </w:pPr>
      <w:r w:rsidRPr="001C68CB">
        <w:rPr>
          <w:i/>
        </w:rPr>
        <w:tab/>
      </w:r>
      <w:r w:rsidRPr="001C68CB">
        <w:rPr>
          <w:i/>
        </w:rPr>
        <w:tab/>
        <w:t># call this to get the temperature in degrees C</w:t>
      </w:r>
    </w:p>
    <w:p w14:paraId="41BB2A73" w14:textId="77777777" w:rsidR="00DE7093" w:rsidRPr="001C68CB" w:rsidRDefault="00DE7093" w:rsidP="00DE7093">
      <w:pPr>
        <w:spacing w:after="0"/>
        <w:rPr>
          <w:i/>
        </w:rPr>
      </w:pPr>
      <w:r w:rsidRPr="001C68CB">
        <w:rPr>
          <w:i/>
        </w:rPr>
        <w:tab/>
      </w:r>
      <w:r w:rsidRPr="001C68CB">
        <w:rPr>
          <w:i/>
        </w:rPr>
        <w:tab/>
        <w:t># detected by a sensor</w:t>
      </w:r>
    </w:p>
    <w:p w14:paraId="44585F42" w14:textId="77777777" w:rsidR="00DE7093" w:rsidRPr="001C68CB" w:rsidRDefault="00DE7093" w:rsidP="00DE7093">
      <w:pPr>
        <w:spacing w:after="0"/>
        <w:rPr>
          <w:i/>
        </w:rPr>
      </w:pPr>
      <w:r w:rsidRPr="001C68CB">
        <w:rPr>
          <w:i/>
        </w:rPr>
        <w:tab/>
      </w:r>
      <w:r w:rsidRPr="001C68CB">
        <w:rPr>
          <w:i/>
        </w:rPr>
        <w:tab/>
        <w:t>lines = self._read_temp(index)</w:t>
      </w:r>
    </w:p>
    <w:p w14:paraId="0D4B4CE2" w14:textId="77777777" w:rsidR="00DE7093" w:rsidRPr="001C68CB" w:rsidRDefault="00DE7093" w:rsidP="00DE7093">
      <w:pPr>
        <w:spacing w:after="0"/>
        <w:rPr>
          <w:i/>
        </w:rPr>
      </w:pPr>
      <w:r w:rsidRPr="001C68CB">
        <w:rPr>
          <w:i/>
        </w:rPr>
        <w:tab/>
      </w:r>
      <w:r w:rsidRPr="001C68CB">
        <w:rPr>
          <w:i/>
        </w:rPr>
        <w:tab/>
        <w:t>retries = 5</w:t>
      </w:r>
    </w:p>
    <w:p w14:paraId="1CD12EC7" w14:textId="77777777" w:rsidR="00DE7093" w:rsidRPr="001C68CB" w:rsidRDefault="00DE7093" w:rsidP="00DE7093">
      <w:pPr>
        <w:spacing w:after="0"/>
        <w:rPr>
          <w:i/>
        </w:rPr>
      </w:pPr>
      <w:r w:rsidRPr="001C68CB">
        <w:rPr>
          <w:i/>
        </w:rPr>
        <w:tab/>
      </w:r>
      <w:r w:rsidRPr="001C68CB">
        <w:rPr>
          <w:i/>
        </w:rPr>
        <w:tab/>
        <w:t>while (lines[0].strip()[-3:] != 'YES') and (retries &gt; 0):</w:t>
      </w:r>
    </w:p>
    <w:p w14:paraId="1FFC565F" w14:textId="77777777" w:rsidR="00DE7093" w:rsidRPr="001C68CB" w:rsidRDefault="00DE7093" w:rsidP="00DE7093">
      <w:pPr>
        <w:spacing w:after="0"/>
        <w:rPr>
          <w:i/>
        </w:rPr>
      </w:pPr>
      <w:r w:rsidRPr="001C68CB">
        <w:rPr>
          <w:i/>
        </w:rPr>
        <w:tab/>
      </w:r>
      <w:r w:rsidRPr="001C68CB">
        <w:rPr>
          <w:i/>
        </w:rPr>
        <w:tab/>
      </w:r>
      <w:r w:rsidRPr="001C68CB">
        <w:rPr>
          <w:i/>
        </w:rPr>
        <w:tab/>
        <w:t># read failed so try again</w:t>
      </w:r>
    </w:p>
    <w:p w14:paraId="2E8A3854" w14:textId="77777777" w:rsidR="00DE7093" w:rsidRPr="001C68CB" w:rsidRDefault="00DE7093" w:rsidP="00DE7093">
      <w:pPr>
        <w:spacing w:after="0"/>
        <w:rPr>
          <w:i/>
        </w:rPr>
      </w:pPr>
      <w:r w:rsidRPr="001C68CB">
        <w:rPr>
          <w:i/>
        </w:rPr>
        <w:tab/>
      </w:r>
      <w:r w:rsidRPr="001C68CB">
        <w:rPr>
          <w:i/>
        </w:rPr>
        <w:tab/>
      </w:r>
      <w:r w:rsidRPr="001C68CB">
        <w:rPr>
          <w:i/>
        </w:rPr>
        <w:tab/>
        <w:t>time.sleep(0.1)</w:t>
      </w:r>
    </w:p>
    <w:p w14:paraId="079FC2BD" w14:textId="77777777" w:rsidR="00DE7093" w:rsidRPr="001C68CB" w:rsidRDefault="00DE7093" w:rsidP="00DE7093">
      <w:pPr>
        <w:spacing w:after="0"/>
        <w:rPr>
          <w:i/>
        </w:rPr>
      </w:pPr>
      <w:r w:rsidRPr="001C68CB">
        <w:rPr>
          <w:i/>
        </w:rPr>
        <w:tab/>
      </w:r>
      <w:r w:rsidRPr="001C68CB">
        <w:rPr>
          <w:i/>
        </w:rPr>
        <w:tab/>
      </w:r>
      <w:r w:rsidRPr="001C68CB">
        <w:rPr>
          <w:i/>
        </w:rPr>
        <w:tab/>
        <w:t>#print('Read Failed', retries)</w:t>
      </w:r>
    </w:p>
    <w:p w14:paraId="16FE866F" w14:textId="77777777" w:rsidR="00DE7093" w:rsidRPr="001C68CB" w:rsidRDefault="00DE7093" w:rsidP="00DE7093">
      <w:pPr>
        <w:spacing w:after="0"/>
        <w:rPr>
          <w:i/>
        </w:rPr>
      </w:pPr>
      <w:r w:rsidRPr="001C68CB">
        <w:rPr>
          <w:i/>
        </w:rPr>
        <w:tab/>
      </w:r>
      <w:r w:rsidRPr="001C68CB">
        <w:rPr>
          <w:i/>
        </w:rPr>
        <w:tab/>
      </w:r>
      <w:r w:rsidRPr="001C68CB">
        <w:rPr>
          <w:i/>
        </w:rPr>
        <w:tab/>
        <w:t>lines = self._read_temp(index)</w:t>
      </w:r>
    </w:p>
    <w:p w14:paraId="3D780586" w14:textId="77777777" w:rsidR="00DE7093" w:rsidRPr="001C68CB" w:rsidRDefault="00DE7093" w:rsidP="00DE7093">
      <w:pPr>
        <w:spacing w:after="0"/>
        <w:rPr>
          <w:i/>
        </w:rPr>
      </w:pPr>
      <w:r w:rsidRPr="001C68CB">
        <w:rPr>
          <w:i/>
        </w:rPr>
        <w:tab/>
      </w:r>
      <w:r w:rsidRPr="001C68CB">
        <w:rPr>
          <w:i/>
        </w:rPr>
        <w:tab/>
      </w:r>
      <w:r w:rsidRPr="001C68CB">
        <w:rPr>
          <w:i/>
        </w:rPr>
        <w:tab/>
        <w:t>retries -= 1</w:t>
      </w:r>
    </w:p>
    <w:p w14:paraId="4078BE2C" w14:textId="77777777" w:rsidR="00DE7093" w:rsidRPr="001C68CB" w:rsidRDefault="00DE7093" w:rsidP="00DE7093">
      <w:pPr>
        <w:spacing w:after="0"/>
        <w:rPr>
          <w:i/>
        </w:rPr>
      </w:pPr>
      <w:r w:rsidRPr="001C68CB">
        <w:rPr>
          <w:i/>
        </w:rPr>
        <w:tab/>
      </w:r>
      <w:r w:rsidRPr="001C68CB">
        <w:rPr>
          <w:i/>
        </w:rPr>
        <w:tab/>
      </w:r>
      <w:r w:rsidRPr="001C68CB">
        <w:rPr>
          <w:i/>
        </w:rPr>
        <w:tab/>
      </w:r>
    </w:p>
    <w:p w14:paraId="73246550" w14:textId="77777777" w:rsidR="00DE7093" w:rsidRPr="001C68CB" w:rsidRDefault="00DE7093" w:rsidP="00DE7093">
      <w:pPr>
        <w:spacing w:after="0"/>
        <w:rPr>
          <w:i/>
        </w:rPr>
      </w:pPr>
      <w:r w:rsidRPr="001C68CB">
        <w:rPr>
          <w:i/>
        </w:rPr>
        <w:tab/>
      </w:r>
      <w:r w:rsidRPr="001C68CB">
        <w:rPr>
          <w:i/>
        </w:rPr>
        <w:tab/>
        <w:t>if retries == 0:</w:t>
      </w:r>
    </w:p>
    <w:p w14:paraId="564FAB44" w14:textId="77777777" w:rsidR="00DE7093" w:rsidRPr="001C68CB" w:rsidRDefault="00DE7093" w:rsidP="00DE7093">
      <w:pPr>
        <w:spacing w:after="0"/>
        <w:rPr>
          <w:i/>
        </w:rPr>
      </w:pPr>
      <w:r w:rsidRPr="001C68CB">
        <w:rPr>
          <w:i/>
        </w:rPr>
        <w:tab/>
      </w:r>
      <w:r w:rsidRPr="001C68CB">
        <w:rPr>
          <w:i/>
        </w:rPr>
        <w:tab/>
      </w:r>
      <w:r w:rsidRPr="001C68CB">
        <w:rPr>
          <w:i/>
        </w:rPr>
        <w:tab/>
        <w:t>return 998</w:t>
      </w:r>
    </w:p>
    <w:p w14:paraId="496A3D9F" w14:textId="77777777" w:rsidR="00DE7093" w:rsidRPr="001C68CB" w:rsidRDefault="00DE7093" w:rsidP="00DE7093">
      <w:pPr>
        <w:spacing w:after="0"/>
        <w:rPr>
          <w:i/>
        </w:rPr>
      </w:pPr>
      <w:r w:rsidRPr="001C68CB">
        <w:rPr>
          <w:i/>
        </w:rPr>
        <w:tab/>
      </w:r>
      <w:r w:rsidRPr="001C68CB">
        <w:rPr>
          <w:i/>
        </w:rPr>
        <w:tab/>
      </w:r>
      <w:r w:rsidRPr="001C68CB">
        <w:rPr>
          <w:i/>
        </w:rPr>
        <w:tab/>
      </w:r>
    </w:p>
    <w:p w14:paraId="0BCAE883" w14:textId="77777777" w:rsidR="00DE7093" w:rsidRPr="001C68CB" w:rsidRDefault="00DE7093" w:rsidP="00DE7093">
      <w:pPr>
        <w:spacing w:after="0"/>
        <w:rPr>
          <w:i/>
        </w:rPr>
      </w:pPr>
      <w:r w:rsidRPr="001C68CB">
        <w:rPr>
          <w:i/>
        </w:rPr>
        <w:tab/>
      </w:r>
      <w:r w:rsidRPr="001C68CB">
        <w:rPr>
          <w:i/>
        </w:rPr>
        <w:tab/>
        <w:t>equals_pos = lines[1].find('t=')</w:t>
      </w:r>
    </w:p>
    <w:p w14:paraId="0246A4B6" w14:textId="77777777" w:rsidR="00DE7093" w:rsidRPr="001C68CB" w:rsidRDefault="00DE7093" w:rsidP="00DE7093">
      <w:pPr>
        <w:spacing w:after="0"/>
        <w:rPr>
          <w:i/>
        </w:rPr>
      </w:pPr>
      <w:r w:rsidRPr="001C68CB">
        <w:rPr>
          <w:i/>
        </w:rPr>
        <w:tab/>
      </w:r>
      <w:r w:rsidRPr="001C68CB">
        <w:rPr>
          <w:i/>
        </w:rPr>
        <w:tab/>
        <w:t>if equals_pos != -1:</w:t>
      </w:r>
    </w:p>
    <w:p w14:paraId="6B2999A7" w14:textId="77777777" w:rsidR="00DE7093" w:rsidRPr="001C68CB" w:rsidRDefault="00DE7093" w:rsidP="00DE7093">
      <w:pPr>
        <w:spacing w:after="0"/>
        <w:rPr>
          <w:i/>
        </w:rPr>
      </w:pPr>
      <w:r w:rsidRPr="001C68CB">
        <w:rPr>
          <w:i/>
        </w:rPr>
        <w:tab/>
      </w:r>
      <w:r w:rsidRPr="001C68CB">
        <w:rPr>
          <w:i/>
        </w:rPr>
        <w:tab/>
      </w:r>
      <w:r w:rsidRPr="001C68CB">
        <w:rPr>
          <w:i/>
        </w:rPr>
        <w:tab/>
        <w:t>temp = lines[1][equals_pos + 2:]</w:t>
      </w:r>
      <w:r w:rsidRPr="001C68CB">
        <w:rPr>
          <w:i/>
        </w:rPr>
        <w:tab/>
      </w:r>
      <w:r w:rsidRPr="001C68CB">
        <w:rPr>
          <w:i/>
        </w:rPr>
        <w:tab/>
      </w:r>
      <w:r w:rsidRPr="001C68CB">
        <w:rPr>
          <w:i/>
        </w:rPr>
        <w:tab/>
      </w:r>
    </w:p>
    <w:p w14:paraId="35F89D13" w14:textId="77777777" w:rsidR="00DE7093" w:rsidRPr="001C68CB" w:rsidRDefault="00DE7093" w:rsidP="00DE7093">
      <w:pPr>
        <w:spacing w:after="0"/>
        <w:rPr>
          <w:i/>
        </w:rPr>
      </w:pPr>
      <w:r w:rsidRPr="001C68CB">
        <w:rPr>
          <w:i/>
        </w:rPr>
        <w:tab/>
      </w:r>
      <w:r w:rsidRPr="001C68CB">
        <w:rPr>
          <w:i/>
        </w:rPr>
        <w:tab/>
      </w:r>
      <w:r w:rsidRPr="001C68CB">
        <w:rPr>
          <w:i/>
        </w:rPr>
        <w:tab/>
        <w:t>return float(temp)/1000</w:t>
      </w:r>
    </w:p>
    <w:p w14:paraId="1DAEA09F" w14:textId="77777777" w:rsidR="00DE7093" w:rsidRPr="001C68CB" w:rsidRDefault="00DE7093" w:rsidP="00DE7093">
      <w:pPr>
        <w:spacing w:after="0"/>
        <w:rPr>
          <w:i/>
        </w:rPr>
      </w:pPr>
      <w:r w:rsidRPr="001C68CB">
        <w:rPr>
          <w:i/>
        </w:rPr>
        <w:tab/>
      </w:r>
      <w:r w:rsidRPr="001C68CB">
        <w:rPr>
          <w:i/>
        </w:rPr>
        <w:tab/>
        <w:t>else:</w:t>
      </w:r>
    </w:p>
    <w:p w14:paraId="4F54A883" w14:textId="77777777" w:rsidR="00DE7093" w:rsidRPr="001C68CB" w:rsidRDefault="00DE7093" w:rsidP="00DE7093">
      <w:pPr>
        <w:spacing w:after="0"/>
        <w:rPr>
          <w:i/>
        </w:rPr>
      </w:pPr>
      <w:r w:rsidRPr="001C68CB">
        <w:rPr>
          <w:i/>
        </w:rPr>
        <w:tab/>
      </w:r>
      <w:r w:rsidRPr="001C68CB">
        <w:rPr>
          <w:i/>
        </w:rPr>
        <w:tab/>
      </w:r>
      <w:r w:rsidRPr="001C68CB">
        <w:rPr>
          <w:i/>
        </w:rPr>
        <w:tab/>
        <w:t># error</w:t>
      </w:r>
    </w:p>
    <w:p w14:paraId="7DD17EA1" w14:textId="77777777" w:rsidR="00DE7093" w:rsidRPr="001C68CB" w:rsidRDefault="00DE7093" w:rsidP="00DE7093">
      <w:pPr>
        <w:spacing w:after="0"/>
        <w:rPr>
          <w:i/>
        </w:rPr>
      </w:pPr>
      <w:r w:rsidRPr="001C68CB">
        <w:rPr>
          <w:i/>
        </w:rPr>
        <w:tab/>
      </w:r>
      <w:r w:rsidRPr="001C68CB">
        <w:rPr>
          <w:i/>
        </w:rPr>
        <w:tab/>
      </w:r>
      <w:r w:rsidRPr="001C68CB">
        <w:rPr>
          <w:i/>
        </w:rPr>
        <w:tab/>
        <w:t>return 999</w:t>
      </w:r>
    </w:p>
    <w:p w14:paraId="68F3ECE8" w14:textId="77777777" w:rsidR="00DE7093" w:rsidRPr="001C68CB" w:rsidRDefault="00DE7093" w:rsidP="00DE7093">
      <w:pPr>
        <w:spacing w:after="0"/>
        <w:rPr>
          <w:i/>
        </w:rPr>
      </w:pPr>
      <w:r w:rsidRPr="001C68CB">
        <w:rPr>
          <w:i/>
        </w:rPr>
        <w:tab/>
      </w:r>
      <w:r w:rsidRPr="001C68CB">
        <w:rPr>
          <w:i/>
        </w:rPr>
        <w:tab/>
      </w:r>
      <w:r w:rsidRPr="001C68CB">
        <w:rPr>
          <w:i/>
        </w:rPr>
        <w:tab/>
      </w:r>
    </w:p>
    <w:p w14:paraId="70D47B63" w14:textId="77777777" w:rsidR="00DE7093" w:rsidRPr="001C68CB" w:rsidRDefault="00DE7093" w:rsidP="00DE7093">
      <w:pPr>
        <w:spacing w:after="0"/>
        <w:rPr>
          <w:i/>
        </w:rPr>
      </w:pPr>
      <w:r w:rsidRPr="001C68CB">
        <w:rPr>
          <w:i/>
        </w:rPr>
        <w:tab/>
        <w:t>def device_count(self):</w:t>
      </w:r>
    </w:p>
    <w:p w14:paraId="228E6F84" w14:textId="77777777" w:rsidR="00DE7093" w:rsidRPr="001C68CB" w:rsidRDefault="00DE7093" w:rsidP="00DE7093">
      <w:pPr>
        <w:spacing w:after="0"/>
        <w:rPr>
          <w:i/>
        </w:rPr>
      </w:pPr>
      <w:r w:rsidRPr="001C68CB">
        <w:rPr>
          <w:i/>
        </w:rPr>
        <w:tab/>
      </w:r>
      <w:r w:rsidRPr="001C68CB">
        <w:rPr>
          <w:i/>
        </w:rPr>
        <w:tab/>
        <w:t># call this to see how many sensors have been detected</w:t>
      </w:r>
    </w:p>
    <w:p w14:paraId="4D58D9D1" w14:textId="77777777" w:rsidR="00DE7093" w:rsidRPr="001C68CB" w:rsidRDefault="00DE7093" w:rsidP="00DE7093">
      <w:pPr>
        <w:spacing w:after="0"/>
        <w:rPr>
          <w:i/>
        </w:rPr>
      </w:pPr>
      <w:r w:rsidRPr="001C68CB">
        <w:rPr>
          <w:i/>
        </w:rPr>
        <w:tab/>
      </w:r>
      <w:r w:rsidRPr="001C68CB">
        <w:rPr>
          <w:i/>
        </w:rPr>
        <w:tab/>
        <w:t>return self._num_devices</w:t>
      </w:r>
    </w:p>
    <w:p w14:paraId="7C28D291" w14:textId="77777777" w:rsidR="00DE7093" w:rsidRPr="001C68CB" w:rsidRDefault="00DE7093" w:rsidP="00DE7093">
      <w:pPr>
        <w:spacing w:after="0"/>
      </w:pPr>
      <w:r w:rsidRPr="001C68CB">
        <w:lastRenderedPageBreak/>
        <w:t xml:space="preserve">All the functions that are initiated here starting with def can be used in our other script. This will be our main script where we read out how many sensors are available and what their value is. </w:t>
      </w:r>
    </w:p>
    <w:p w14:paraId="4522F897" w14:textId="77777777" w:rsidR="00DE7093" w:rsidRPr="001C68CB" w:rsidRDefault="00DE7093" w:rsidP="00DE7093">
      <w:pPr>
        <w:spacing w:after="0"/>
      </w:pPr>
    </w:p>
    <w:p w14:paraId="69A792B1" w14:textId="77777777" w:rsidR="00DE7093" w:rsidRPr="001C68CB" w:rsidRDefault="00DE7093" w:rsidP="00DE7093">
      <w:pPr>
        <w:spacing w:after="0"/>
        <w:rPr>
          <w:i/>
        </w:rPr>
      </w:pPr>
      <w:r w:rsidRPr="001C68CB">
        <w:rPr>
          <w:i/>
        </w:rPr>
        <w:t># Temp.py</w:t>
      </w:r>
    </w:p>
    <w:p w14:paraId="5CB38856" w14:textId="77777777" w:rsidR="00DE7093" w:rsidRPr="001C68CB" w:rsidRDefault="00DE7093" w:rsidP="00DE7093">
      <w:pPr>
        <w:spacing w:after="0"/>
        <w:rPr>
          <w:i/>
        </w:rPr>
      </w:pPr>
    </w:p>
    <w:p w14:paraId="6E8224A1" w14:textId="77777777" w:rsidR="00DE7093" w:rsidRPr="001C68CB" w:rsidRDefault="00DE7093" w:rsidP="00DE7093">
      <w:pPr>
        <w:spacing w:after="0"/>
        <w:rPr>
          <w:i/>
        </w:rPr>
      </w:pPr>
      <w:r w:rsidRPr="001C68CB">
        <w:rPr>
          <w:i/>
        </w:rPr>
        <w:t>from ds18b20 import DS18B20</w:t>
      </w:r>
      <w:r w:rsidRPr="001C68CB">
        <w:rPr>
          <w:i/>
        </w:rPr>
        <w:tab/>
      </w:r>
    </w:p>
    <w:p w14:paraId="11C42914" w14:textId="77777777" w:rsidR="00DE7093" w:rsidRPr="001C68CB" w:rsidRDefault="00DE7093" w:rsidP="00DE7093">
      <w:pPr>
        <w:spacing w:after="0"/>
        <w:rPr>
          <w:i/>
        </w:rPr>
      </w:pPr>
      <w:r w:rsidRPr="001C68CB">
        <w:rPr>
          <w:i/>
        </w:rPr>
        <w:t>device_list = []</w:t>
      </w:r>
    </w:p>
    <w:p w14:paraId="2D68B005" w14:textId="77777777" w:rsidR="00DE7093" w:rsidRPr="001C68CB" w:rsidRDefault="00DE7093" w:rsidP="00DE7093">
      <w:pPr>
        <w:spacing w:after="0"/>
        <w:rPr>
          <w:i/>
        </w:rPr>
      </w:pPr>
      <w:r w:rsidRPr="001C68CB">
        <w:rPr>
          <w:i/>
        </w:rPr>
        <w:tab/>
      </w:r>
    </w:p>
    <w:p w14:paraId="24357BCC" w14:textId="77777777" w:rsidR="00DE7093" w:rsidRPr="001C68CB" w:rsidRDefault="00DE7093" w:rsidP="00DE7093">
      <w:pPr>
        <w:spacing w:after="0"/>
        <w:rPr>
          <w:i/>
        </w:rPr>
      </w:pPr>
      <w:r w:rsidRPr="001C68CB">
        <w:rPr>
          <w:i/>
        </w:rPr>
        <w:t># test temperature sensors</w:t>
      </w:r>
    </w:p>
    <w:p w14:paraId="32DAFBA1" w14:textId="77777777" w:rsidR="00DE7093" w:rsidRPr="001C68CB" w:rsidRDefault="00DE7093" w:rsidP="00DE7093">
      <w:pPr>
        <w:spacing w:after="0"/>
        <w:rPr>
          <w:i/>
        </w:rPr>
      </w:pPr>
      <w:r w:rsidRPr="001C68CB">
        <w:rPr>
          <w:i/>
        </w:rPr>
        <w:t>x = DS18B20()</w:t>
      </w:r>
    </w:p>
    <w:p w14:paraId="15F42403" w14:textId="77777777" w:rsidR="00DE7093" w:rsidRPr="001C68CB" w:rsidRDefault="00DE7093" w:rsidP="00DE7093">
      <w:pPr>
        <w:spacing w:after="0"/>
        <w:rPr>
          <w:i/>
        </w:rPr>
      </w:pPr>
      <w:r w:rsidRPr="001C68CB">
        <w:rPr>
          <w:i/>
        </w:rPr>
        <w:t>count=x.device_count()</w:t>
      </w:r>
    </w:p>
    <w:p w14:paraId="5216365E" w14:textId="77777777" w:rsidR="00DE7093" w:rsidRPr="001C68CB" w:rsidRDefault="00DE7093" w:rsidP="00DE7093">
      <w:pPr>
        <w:spacing w:after="0"/>
        <w:rPr>
          <w:i/>
        </w:rPr>
      </w:pPr>
      <w:r w:rsidRPr="001C68CB">
        <w:rPr>
          <w:i/>
        </w:rPr>
        <w:t>i = 0</w:t>
      </w:r>
    </w:p>
    <w:p w14:paraId="3930A597" w14:textId="77777777" w:rsidR="00DE7093" w:rsidRPr="001C68CB" w:rsidRDefault="00DE7093" w:rsidP="00DE7093">
      <w:pPr>
        <w:spacing w:after="0"/>
        <w:rPr>
          <w:i/>
        </w:rPr>
      </w:pPr>
      <w:r w:rsidRPr="001C68CB">
        <w:rPr>
          <w:i/>
        </w:rPr>
        <w:t>#Reading out every sensor from 1wire dir 1time</w:t>
      </w:r>
    </w:p>
    <w:p w14:paraId="1A4D6BD9" w14:textId="77777777" w:rsidR="00DE7093" w:rsidRPr="001C68CB" w:rsidRDefault="00DE7093" w:rsidP="00DE7093">
      <w:pPr>
        <w:spacing w:after="0"/>
        <w:rPr>
          <w:i/>
        </w:rPr>
      </w:pPr>
      <w:r w:rsidRPr="001C68CB">
        <w:rPr>
          <w:i/>
        </w:rPr>
        <w:t>while i &lt; count:</w:t>
      </w:r>
    </w:p>
    <w:p w14:paraId="272F1D14" w14:textId="77777777" w:rsidR="00DE7093" w:rsidRPr="001C68CB" w:rsidRDefault="00DE7093" w:rsidP="00DE7093">
      <w:pPr>
        <w:spacing w:after="0"/>
        <w:rPr>
          <w:i/>
        </w:rPr>
      </w:pPr>
      <w:r w:rsidRPr="001C68CB">
        <w:rPr>
          <w:i/>
        </w:rPr>
        <w:tab/>
        <w:t>#print(x.tempC(i))</w:t>
      </w:r>
    </w:p>
    <w:p w14:paraId="557B5969" w14:textId="77777777" w:rsidR="00DE7093" w:rsidRPr="001C68CB" w:rsidRDefault="00DE7093" w:rsidP="00DE7093">
      <w:pPr>
        <w:spacing w:after="0"/>
        <w:rPr>
          <w:i/>
        </w:rPr>
      </w:pPr>
      <w:r w:rsidRPr="001C68CB">
        <w:rPr>
          <w:i/>
        </w:rPr>
        <w:tab/>
        <w:t>device_list.append('sensor'+str(i))</w:t>
      </w:r>
    </w:p>
    <w:p w14:paraId="7822067B" w14:textId="77777777" w:rsidR="00DE7093" w:rsidRPr="001C68CB" w:rsidRDefault="00DE7093" w:rsidP="00DE7093">
      <w:pPr>
        <w:spacing w:after="0"/>
        <w:rPr>
          <w:i/>
        </w:rPr>
      </w:pPr>
      <w:r w:rsidRPr="001C68CB">
        <w:rPr>
          <w:i/>
        </w:rPr>
        <w:tab/>
        <w:t xml:space="preserve">print device_list[i] + "=" + str(x.tempC(i)) </w:t>
      </w:r>
    </w:p>
    <w:p w14:paraId="4C5F87C1" w14:textId="77777777" w:rsidR="00DE7093" w:rsidRPr="001C68CB" w:rsidRDefault="00DE7093" w:rsidP="00DE7093">
      <w:pPr>
        <w:spacing w:after="0"/>
        <w:rPr>
          <w:i/>
        </w:rPr>
      </w:pPr>
      <w:r w:rsidRPr="001C68CB">
        <w:rPr>
          <w:i/>
        </w:rPr>
        <w:tab/>
        <w:t>i += 1</w:t>
      </w:r>
    </w:p>
    <w:p w14:paraId="07E7E6AF" w14:textId="77777777" w:rsidR="00DE7093" w:rsidRPr="001C68CB" w:rsidRDefault="00DE7093" w:rsidP="00DE7093">
      <w:pPr>
        <w:spacing w:after="0"/>
        <w:rPr>
          <w:i/>
        </w:rPr>
      </w:pPr>
      <w:r w:rsidRPr="001C68CB">
        <w:rPr>
          <w:i/>
        </w:rPr>
        <w:tab/>
      </w:r>
    </w:p>
    <w:p w14:paraId="66898CCE" w14:textId="77777777" w:rsidR="00DE7093" w:rsidRPr="001C68CB" w:rsidRDefault="00DE7093" w:rsidP="00DE7093">
      <w:pPr>
        <w:spacing w:after="0"/>
        <w:rPr>
          <w:i/>
        </w:rPr>
      </w:pPr>
      <w:r w:rsidRPr="001C68CB">
        <w:rPr>
          <w:i/>
        </w:rPr>
        <w:t>print device_list</w:t>
      </w:r>
    </w:p>
    <w:p w14:paraId="45EBB4BF" w14:textId="77777777" w:rsidR="00DE7093" w:rsidRPr="001C68CB" w:rsidRDefault="00DE7093" w:rsidP="00DE7093">
      <w:pPr>
        <w:spacing w:after="0"/>
        <w:rPr>
          <w:i/>
        </w:rPr>
      </w:pPr>
    </w:p>
    <w:p w14:paraId="7E81CB2A" w14:textId="77777777" w:rsidR="00DE7093" w:rsidRPr="001C68CB" w:rsidRDefault="00DE7093" w:rsidP="00DE7093">
      <w:pPr>
        <w:spacing w:after="0"/>
      </w:pPr>
      <w:r w:rsidRPr="001C68CB">
        <w:t>OUTPUT:</w:t>
      </w:r>
    </w:p>
    <w:p w14:paraId="545C0AE9" w14:textId="0B2A40C8" w:rsidR="00DE7093" w:rsidRPr="001C68CB" w:rsidRDefault="00DE7093" w:rsidP="00DE7093">
      <w:pPr>
        <w:spacing w:after="0"/>
      </w:pPr>
      <w:r w:rsidRPr="001C68CB">
        <w:rPr>
          <w:noProof/>
        </w:rPr>
        <w:drawing>
          <wp:inline distT="0" distB="0" distL="0" distR="0" wp14:anchorId="46C4E3C0" wp14:editId="5380B19A">
            <wp:extent cx="5652135" cy="994410"/>
            <wp:effectExtent l="0" t="0" r="571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52135" cy="994410"/>
                    </a:xfrm>
                    <a:prstGeom prst="rect">
                      <a:avLst/>
                    </a:prstGeom>
                    <a:noFill/>
                    <a:ln>
                      <a:noFill/>
                    </a:ln>
                  </pic:spPr>
                </pic:pic>
              </a:graphicData>
            </a:graphic>
          </wp:inline>
        </w:drawing>
      </w:r>
    </w:p>
    <w:p w14:paraId="6A1B61D6" w14:textId="77777777" w:rsidR="00DE7093" w:rsidRPr="001C68CB" w:rsidRDefault="00DE7093" w:rsidP="00DE7093">
      <w:pPr>
        <w:spacing w:after="0"/>
      </w:pPr>
    </w:p>
    <w:p w14:paraId="37853CBD" w14:textId="77777777" w:rsidR="00DE7093" w:rsidRPr="001C68CB" w:rsidRDefault="00DE7093" w:rsidP="00DE7093"/>
    <w:p w14:paraId="5CC0EAD5" w14:textId="49F8B14B" w:rsidR="002E351F" w:rsidRPr="00FD0126" w:rsidRDefault="009C0EAD" w:rsidP="00CB02C4">
      <w:pPr>
        <w:pStyle w:val="Kopzondernummer"/>
        <w:rPr>
          <w:color w:val="FFFFFF" w:themeColor="background1"/>
          <w:lang w:val="nl-BE"/>
        </w:rPr>
      </w:pPr>
      <w:bookmarkStart w:id="47" w:name="_Toc9492976"/>
      <w:proofErr w:type="spellStart"/>
      <w:r w:rsidRPr="00FD0126">
        <w:rPr>
          <w:lang w:val="nl-BE"/>
        </w:rPr>
        <w:lastRenderedPageBreak/>
        <w:t>Conclusion</w:t>
      </w:r>
      <w:proofErr w:type="spellEnd"/>
      <w:r w:rsidR="008F175F" w:rsidRPr="00FD0126">
        <w:rPr>
          <w:color w:val="FFFFFF" w:themeColor="background1"/>
          <w:lang w:val="nl-BE"/>
        </w:rPr>
        <w:t>….</w:t>
      </w:r>
      <w:bookmarkEnd w:id="47"/>
    </w:p>
    <w:p w14:paraId="6FFDD886" w14:textId="77777777" w:rsidR="008F175F" w:rsidRPr="00FD0126" w:rsidRDefault="00E66630" w:rsidP="008F175F">
      <w:pPr>
        <w:rPr>
          <w:lang w:val="nl-BE"/>
        </w:rPr>
      </w:pPr>
      <w:r w:rsidRPr="00FD0126">
        <w:rPr>
          <w:lang w:val="nl-BE"/>
        </w:rPr>
        <w:t>Typ hier je besluit</w:t>
      </w:r>
    </w:p>
    <w:bookmarkStart w:id="48" w:name="_Toc9492977" w:displacedByCustomXml="next"/>
    <w:sdt>
      <w:sdtPr>
        <w:rPr>
          <w:b w:val="0"/>
          <w:smallCaps w:val="0"/>
          <w:kern w:val="0"/>
          <w:sz w:val="20"/>
        </w:rPr>
        <w:id w:val="-2096244807"/>
        <w:docPartObj>
          <w:docPartGallery w:val="Bibliographies"/>
          <w:docPartUnique/>
        </w:docPartObj>
      </w:sdtPr>
      <w:sdtEndPr/>
      <w:sdtContent>
        <w:p w14:paraId="5B52D953" w14:textId="29211C05" w:rsidR="00471C43" w:rsidRPr="00FD0126" w:rsidRDefault="008E7179" w:rsidP="00F857F7">
          <w:pPr>
            <w:pStyle w:val="Kop1"/>
            <w:numPr>
              <w:ilvl w:val="0"/>
              <w:numId w:val="0"/>
            </w:numPr>
            <w:rPr>
              <w:lang w:val="nl-BE"/>
            </w:rPr>
          </w:pPr>
          <w:proofErr w:type="spellStart"/>
          <w:r w:rsidRPr="00FD0126">
            <w:rPr>
              <w:lang w:val="nl-BE"/>
            </w:rPr>
            <w:t>Bibliography</w:t>
          </w:r>
          <w:bookmarkEnd w:id="48"/>
          <w:proofErr w:type="spellEnd"/>
        </w:p>
        <w:sdt>
          <w:sdtPr>
            <w:id w:val="-573587230"/>
            <w:bibliography/>
          </w:sdtPr>
          <w:sdtEndPr/>
          <w:sdtContent>
            <w:p w14:paraId="3F37622D" w14:textId="77777777" w:rsidR="00471C43" w:rsidRPr="001C68CB" w:rsidRDefault="00471C43" w:rsidP="00471C43">
              <w:pPr>
                <w:pStyle w:val="Bibliografie"/>
                <w:ind w:left="720" w:hanging="720"/>
                <w:rPr>
                  <w:noProof/>
                  <w:sz w:val="24"/>
                  <w:szCs w:val="24"/>
                </w:rPr>
              </w:pPr>
              <w:r w:rsidRPr="001C68CB">
                <w:fldChar w:fldCharType="begin"/>
              </w:r>
              <w:r w:rsidRPr="001C68CB">
                <w:instrText>BIBLIOGRAPHY</w:instrText>
              </w:r>
              <w:r w:rsidRPr="001C68CB">
                <w:fldChar w:fldCharType="separate"/>
              </w:r>
              <w:r w:rsidRPr="001C68CB">
                <w:rPr>
                  <w:noProof/>
                </w:rPr>
                <w:t xml:space="preserve">Arduino. (2019). </w:t>
              </w:r>
              <w:r w:rsidRPr="001C68CB">
                <w:rPr>
                  <w:i/>
                  <w:iCs/>
                  <w:noProof/>
                </w:rPr>
                <w:t>Wire Library</w:t>
              </w:r>
              <w:r w:rsidRPr="001C68CB">
                <w:rPr>
                  <w:noProof/>
                </w:rPr>
                <w:t>. Retrieved from Arduino: https://www.arduino.cc/en/Reference/Wire</w:t>
              </w:r>
            </w:p>
            <w:p w14:paraId="4ABE2BD1" w14:textId="77777777" w:rsidR="00471C43" w:rsidRPr="001C68CB" w:rsidRDefault="00471C43" w:rsidP="00471C43">
              <w:pPr>
                <w:pStyle w:val="Bibliografie"/>
                <w:ind w:left="720" w:hanging="720"/>
                <w:rPr>
                  <w:noProof/>
                </w:rPr>
              </w:pPr>
              <w:r w:rsidRPr="001C68CB">
                <w:rPr>
                  <w:noProof/>
                </w:rPr>
                <w:t xml:space="preserve">Arora, H. (2015, March 6). </w:t>
              </w:r>
              <w:r w:rsidRPr="001C68CB">
                <w:rPr>
                  <w:i/>
                  <w:iCs/>
                  <w:noProof/>
                </w:rPr>
                <w:t>Beginners Guide to Installing, Using, and Configuring Net-SNMP – Part 1</w:t>
              </w:r>
              <w:r w:rsidRPr="001C68CB">
                <w:rPr>
                  <w:noProof/>
                </w:rPr>
                <w:t>. Retrieved from Maketecheasier: https://www.maketecheasier.com/net-snmp-part-1/</w:t>
              </w:r>
            </w:p>
            <w:p w14:paraId="7CA3D819" w14:textId="77777777" w:rsidR="00471C43" w:rsidRPr="001C68CB" w:rsidRDefault="00471C43" w:rsidP="00471C43">
              <w:pPr>
                <w:pStyle w:val="Bibliografie"/>
                <w:ind w:left="720" w:hanging="720"/>
                <w:rPr>
                  <w:noProof/>
                </w:rPr>
              </w:pPr>
              <w:r w:rsidRPr="001C68CB">
                <w:rPr>
                  <w:noProof/>
                </w:rPr>
                <w:t xml:space="preserve">Circitor. (2019, May 1). </w:t>
              </w:r>
              <w:r w:rsidRPr="001C68CB">
                <w:rPr>
                  <w:i/>
                  <w:iCs/>
                  <w:noProof/>
                </w:rPr>
                <w:t>PowerNet-MIB</w:t>
              </w:r>
              <w:r w:rsidRPr="001C68CB">
                <w:rPr>
                  <w:noProof/>
                </w:rPr>
                <w:t>. Retrieved from Circitor: http://www.circitor.fr/Mibs/Html/P/PowerNet-MIB.php</w:t>
              </w:r>
            </w:p>
            <w:p w14:paraId="34A63BDB" w14:textId="77777777" w:rsidR="00471C43" w:rsidRPr="001C68CB" w:rsidRDefault="00471C43" w:rsidP="00471C43">
              <w:pPr>
                <w:pStyle w:val="Bibliografie"/>
                <w:ind w:left="720" w:hanging="720"/>
                <w:rPr>
                  <w:noProof/>
                </w:rPr>
              </w:pPr>
              <w:r w:rsidRPr="001C68CB">
                <w:rPr>
                  <w:noProof/>
                </w:rPr>
                <w:t xml:space="preserve">Cohn, R. (n.d.). </w:t>
              </w:r>
              <w:r w:rsidRPr="001C68CB">
                <w:rPr>
                  <w:i/>
                  <w:iCs/>
                  <w:noProof/>
                </w:rPr>
                <w:t>A Comparison of AMQP and MQTT</w:t>
              </w:r>
              <w:r w:rsidRPr="001C68CB">
                <w:rPr>
                  <w:noProof/>
                </w:rPr>
                <w:t>. Retrieved from https://static.dzone.com/dz1/dz-files/StormMQ_WhitePaper_-_A_Comparison_of_AMQP_and_MQTT.pdf</w:t>
              </w:r>
            </w:p>
            <w:p w14:paraId="6853154D" w14:textId="77777777" w:rsidR="00471C43" w:rsidRPr="001C68CB" w:rsidRDefault="00471C43" w:rsidP="00471C43">
              <w:pPr>
                <w:pStyle w:val="Bibliografie"/>
                <w:ind w:left="720" w:hanging="720"/>
                <w:rPr>
                  <w:noProof/>
                </w:rPr>
              </w:pPr>
              <w:r w:rsidRPr="001C68CB">
                <w:rPr>
                  <w:noProof/>
                </w:rPr>
                <w:t xml:space="preserve">Cope, S. (2011-2019). </w:t>
              </w:r>
              <w:r w:rsidRPr="001C68CB">
                <w:rPr>
                  <w:i/>
                  <w:iCs/>
                  <w:noProof/>
                </w:rPr>
                <w:t>Steve's Internet guide</w:t>
              </w:r>
              <w:r w:rsidRPr="001C68CB">
                <w:rPr>
                  <w:noProof/>
                </w:rPr>
                <w:t>. Retrieved from Steve's Internet guide: http://www.steves-internet-guide.com/</w:t>
              </w:r>
            </w:p>
            <w:p w14:paraId="56651585" w14:textId="77777777" w:rsidR="00471C43" w:rsidRPr="001C68CB" w:rsidRDefault="00471C43" w:rsidP="00471C43">
              <w:pPr>
                <w:pStyle w:val="Bibliografie"/>
                <w:ind w:left="720" w:hanging="720"/>
                <w:rPr>
                  <w:noProof/>
                </w:rPr>
              </w:pPr>
              <w:r w:rsidRPr="001C68CB">
                <w:rPr>
                  <w:noProof/>
                </w:rPr>
                <w:t xml:space="preserve">Felix. (2018). </w:t>
              </w:r>
              <w:r w:rsidRPr="001C68CB">
                <w:rPr>
                  <w:i/>
                  <w:iCs/>
                  <w:noProof/>
                </w:rPr>
                <w:t>Wireless communication between Raspberry Pi’s via MQTT broker/client</w:t>
              </w:r>
              <w:r w:rsidRPr="001C68CB">
                <w:rPr>
                  <w:noProof/>
                </w:rPr>
                <w:t>. Retrieved from Raspberry Pi Tutorials: https://tutorials-raspberrypi.com/raspberry-pi-mqtt-broker-client-wireless-communication/</w:t>
              </w:r>
            </w:p>
            <w:p w14:paraId="7EF77464" w14:textId="77777777" w:rsidR="00471C43" w:rsidRPr="001C68CB" w:rsidRDefault="00471C43" w:rsidP="00471C43">
              <w:pPr>
                <w:pStyle w:val="Bibliografie"/>
                <w:ind w:left="720" w:hanging="720"/>
                <w:rPr>
                  <w:noProof/>
                </w:rPr>
              </w:pPr>
              <w:r w:rsidRPr="001C68CB">
                <w:rPr>
                  <w:noProof/>
                </w:rPr>
                <w:t xml:space="preserve">Gimian, F. (2015). </w:t>
              </w:r>
              <w:r w:rsidRPr="001C68CB">
                <w:rPr>
                  <w:i/>
                  <w:iCs/>
                  <w:noProof/>
                </w:rPr>
                <w:t>Welcome to Easy SNMP</w:t>
              </w:r>
              <w:r w:rsidRPr="001C68CB">
                <w:rPr>
                  <w:noProof/>
                </w:rPr>
                <w:t>. Retrieved from Easy SNMP: https://easysnmp.readthedocs.io/en/latest/</w:t>
              </w:r>
            </w:p>
            <w:p w14:paraId="763921CD" w14:textId="77777777" w:rsidR="00471C43" w:rsidRPr="001C68CB" w:rsidRDefault="00471C43" w:rsidP="00471C43">
              <w:pPr>
                <w:pStyle w:val="Bibliografie"/>
                <w:ind w:left="720" w:hanging="720"/>
                <w:rPr>
                  <w:noProof/>
                </w:rPr>
              </w:pPr>
              <w:r w:rsidRPr="001C68CB">
                <w:rPr>
                  <w:noProof/>
                </w:rPr>
                <w:t xml:space="preserve">Gramba, I. (2014, July 17). </w:t>
              </w:r>
              <w:r w:rsidRPr="001C68CB">
                <w:rPr>
                  <w:i/>
                  <w:iCs/>
                  <w:noProof/>
                </w:rPr>
                <w:t>Simple I2C protocol for advanced communication between Arduinos</w:t>
              </w:r>
              <w:r w:rsidRPr="001C68CB">
                <w:rPr>
                  <w:noProof/>
                </w:rPr>
                <w:t>. Retrieved from Berryjam: http://www.berryjam.eu/2014/07/advanced-arduino-i2c-communication/</w:t>
              </w:r>
            </w:p>
            <w:p w14:paraId="08D2B0E2" w14:textId="77777777" w:rsidR="00471C43" w:rsidRPr="001C68CB" w:rsidRDefault="00471C43" w:rsidP="00471C43">
              <w:pPr>
                <w:pStyle w:val="Bibliografie"/>
                <w:ind w:left="720" w:hanging="720"/>
                <w:rPr>
                  <w:noProof/>
                </w:rPr>
              </w:pPr>
              <w:r w:rsidRPr="001C68CB">
                <w:rPr>
                  <w:noProof/>
                </w:rPr>
                <w:t xml:space="preserve">Heymsfeld, R. (n.d.). </w:t>
              </w:r>
              <w:r w:rsidRPr="001C68CB">
                <w:rPr>
                  <w:i/>
                  <w:iCs/>
                  <w:noProof/>
                </w:rPr>
                <w:t>raspberry pi to arduino spi communication</w:t>
              </w:r>
              <w:r w:rsidRPr="001C68CB">
                <w:rPr>
                  <w:noProof/>
                </w:rPr>
                <w:t>. Retrieved from hobbizine: http://robotics.hobbizine.com/raspiduino.html</w:t>
              </w:r>
            </w:p>
            <w:p w14:paraId="15D887E0" w14:textId="77777777" w:rsidR="00471C43" w:rsidRPr="001C68CB" w:rsidRDefault="00471C43" w:rsidP="00471C43">
              <w:pPr>
                <w:pStyle w:val="Bibliografie"/>
                <w:ind w:left="720" w:hanging="720"/>
                <w:rPr>
                  <w:noProof/>
                </w:rPr>
              </w:pPr>
              <w:r w:rsidRPr="001C68CB">
                <w:rPr>
                  <w:noProof/>
                </w:rPr>
                <w:t xml:space="preserve">Hymel, S. (2016, July 18). </w:t>
              </w:r>
              <w:r w:rsidRPr="001C68CB">
                <w:rPr>
                  <w:i/>
                  <w:iCs/>
                  <w:noProof/>
                </w:rPr>
                <w:t>How to Run a Raspberry Pi Program on Startup</w:t>
              </w:r>
              <w:r w:rsidRPr="001C68CB">
                <w:rPr>
                  <w:noProof/>
                </w:rPr>
                <w:t>. Retrieved from Sparkfun: https://learn.sparkfun.com/tutorials/how-to-run-a-raspberry-pi-program-on-startup/all</w:t>
              </w:r>
            </w:p>
            <w:p w14:paraId="2EE15193" w14:textId="77777777" w:rsidR="00471C43" w:rsidRPr="001C68CB" w:rsidRDefault="00471C43" w:rsidP="00471C43">
              <w:pPr>
                <w:pStyle w:val="Bibliografie"/>
                <w:ind w:left="720" w:hanging="720"/>
                <w:rPr>
                  <w:noProof/>
                </w:rPr>
              </w:pPr>
              <w:r w:rsidRPr="001C68CB">
                <w:rPr>
                  <w:noProof/>
                </w:rPr>
                <w:t xml:space="preserve">Light, R. (2018, September 2). </w:t>
              </w:r>
              <w:r w:rsidRPr="001C68CB">
                <w:rPr>
                  <w:i/>
                  <w:iCs/>
                  <w:noProof/>
                </w:rPr>
                <w:t>Paho-mqtt</w:t>
              </w:r>
              <w:r w:rsidRPr="001C68CB">
                <w:rPr>
                  <w:noProof/>
                </w:rPr>
                <w:t>. Retrieved from Pypi: https://pypi.org/project/paho-mqtt/</w:t>
              </w:r>
            </w:p>
            <w:p w14:paraId="15034CE5" w14:textId="77777777" w:rsidR="00471C43" w:rsidRPr="001C68CB" w:rsidRDefault="00471C43" w:rsidP="00471C43">
              <w:pPr>
                <w:pStyle w:val="Bibliografie"/>
                <w:ind w:left="720" w:hanging="720"/>
                <w:rPr>
                  <w:noProof/>
                </w:rPr>
              </w:pPr>
              <w:r w:rsidRPr="001C68CB">
                <w:rPr>
                  <w:noProof/>
                </w:rPr>
                <w:t xml:space="preserve">Meyers. (2012, Augustus 11). </w:t>
              </w:r>
              <w:r w:rsidRPr="001C68CB">
                <w:rPr>
                  <w:i/>
                  <w:iCs/>
                  <w:noProof/>
                </w:rPr>
                <w:t>Raspberry Pi + Arduino + SPI</w:t>
              </w:r>
              <w:r w:rsidRPr="001C68CB">
                <w:rPr>
                  <w:noProof/>
                </w:rPr>
                <w:t>. Retrieved from mitchtech: http://mitchtech.net/raspberry-pi-arduino-spi/</w:t>
              </w:r>
            </w:p>
            <w:p w14:paraId="3AA9B486" w14:textId="77777777" w:rsidR="00471C43" w:rsidRPr="001C68CB" w:rsidRDefault="00471C43" w:rsidP="00471C43">
              <w:pPr>
                <w:pStyle w:val="Bibliografie"/>
                <w:ind w:left="720" w:hanging="720"/>
                <w:rPr>
                  <w:noProof/>
                </w:rPr>
              </w:pPr>
              <w:r w:rsidRPr="001C68CB">
                <w:rPr>
                  <w:i/>
                  <w:iCs/>
                  <w:noProof/>
                </w:rPr>
                <w:t>Pi Network Monitoring</w:t>
              </w:r>
              <w:r w:rsidRPr="001C68CB">
                <w:rPr>
                  <w:noProof/>
                </w:rPr>
                <w:t>. (2018, June 24). Retrieved from Fun Tech Projects: https://funprojects.blog/2018/06/24/pi-network-monitoring/</w:t>
              </w:r>
            </w:p>
            <w:p w14:paraId="1B7F4F86" w14:textId="77777777" w:rsidR="00471C43" w:rsidRPr="001C68CB" w:rsidRDefault="00471C43" w:rsidP="00471C43">
              <w:pPr>
                <w:pStyle w:val="Bibliografie"/>
                <w:ind w:left="720" w:hanging="720"/>
                <w:rPr>
                  <w:noProof/>
                </w:rPr>
              </w:pPr>
              <w:r w:rsidRPr="001C68CB">
                <w:rPr>
                  <w:noProof/>
                </w:rPr>
                <w:t xml:space="preserve">Piper, A. (2013). </w:t>
              </w:r>
              <w:r w:rsidRPr="001C68CB">
                <w:rPr>
                  <w:i/>
                  <w:iCs/>
                  <w:noProof/>
                </w:rPr>
                <w:t>Choosing Your Messaging Protocol: AMQP, MQTT, or STOMP</w:t>
              </w:r>
              <w:r w:rsidRPr="001C68CB">
                <w:rPr>
                  <w:noProof/>
                </w:rPr>
                <w:t>. Retrieved from VMWare Blogs: https://blogs.vmware.com/vfabric/2013/02/choosing-your-messaging-protocol-amqp-mqtt-or-stomp.html</w:t>
              </w:r>
            </w:p>
            <w:p w14:paraId="7E1A8F28" w14:textId="77777777" w:rsidR="00471C43" w:rsidRPr="00FD0126" w:rsidRDefault="00471C43" w:rsidP="00471C43">
              <w:pPr>
                <w:pStyle w:val="Bibliografie"/>
                <w:ind w:left="720" w:hanging="720"/>
                <w:rPr>
                  <w:noProof/>
                  <w:lang w:val="nl-BE"/>
                </w:rPr>
              </w:pPr>
              <w:r w:rsidRPr="001C68CB">
                <w:rPr>
                  <w:noProof/>
                </w:rPr>
                <w:t xml:space="preserve">Shopper, S. (2008, Januari 13). </w:t>
              </w:r>
              <w:r w:rsidRPr="001C68CB">
                <w:rPr>
                  <w:i/>
                  <w:iCs/>
                  <w:noProof/>
                </w:rPr>
                <w:t>The Most Common OpenSSL Commands</w:t>
              </w:r>
              <w:r w:rsidRPr="001C68CB">
                <w:rPr>
                  <w:noProof/>
                </w:rPr>
                <w:t xml:space="preserve">. </w:t>
              </w:r>
              <w:r w:rsidRPr="00FD0126">
                <w:rPr>
                  <w:noProof/>
                  <w:lang w:val="nl-BE"/>
                </w:rPr>
                <w:t>Opgehaald van SSL Shopper: https://www.sslshopper.com/article-most-common-openssl-commands.html</w:t>
              </w:r>
            </w:p>
            <w:p w14:paraId="5BF2FCAC" w14:textId="77777777" w:rsidR="00471C43" w:rsidRPr="001C68CB" w:rsidRDefault="00471C43" w:rsidP="00471C43">
              <w:pPr>
                <w:pStyle w:val="Bibliografie"/>
                <w:ind w:left="720" w:hanging="720"/>
                <w:rPr>
                  <w:noProof/>
                </w:rPr>
              </w:pPr>
              <w:r w:rsidRPr="001C68CB">
                <w:rPr>
                  <w:noProof/>
                </w:rPr>
                <w:t xml:space="preserve">SourceForge. (2015, February 26). </w:t>
              </w:r>
              <w:r w:rsidRPr="001C68CB">
                <w:rPr>
                  <w:i/>
                  <w:iCs/>
                  <w:noProof/>
                </w:rPr>
                <w:t>Net-SNMP</w:t>
              </w:r>
              <w:r w:rsidRPr="001C68CB">
                <w:rPr>
                  <w:noProof/>
                </w:rPr>
                <w:t>. Retrieved from Net-SNMP: http://www.net-snmp.org/</w:t>
              </w:r>
            </w:p>
            <w:p w14:paraId="13D4382A" w14:textId="77777777" w:rsidR="00471C43" w:rsidRPr="00FD0126" w:rsidRDefault="00471C43" w:rsidP="00471C43">
              <w:pPr>
                <w:pStyle w:val="Bibliografie"/>
                <w:ind w:left="720" w:hanging="720"/>
                <w:rPr>
                  <w:noProof/>
                  <w:lang w:val="nl-BE"/>
                </w:rPr>
              </w:pPr>
              <w:r w:rsidRPr="001C68CB">
                <w:rPr>
                  <w:noProof/>
                </w:rPr>
                <w:lastRenderedPageBreak/>
                <w:t xml:space="preserve">Stoffregen, P. (2019). </w:t>
              </w:r>
              <w:r w:rsidRPr="001C68CB">
                <w:rPr>
                  <w:i/>
                  <w:iCs/>
                  <w:noProof/>
                </w:rPr>
                <w:t>Dallas Semiconductor's 1-Wire Protocol</w:t>
              </w:r>
              <w:r w:rsidRPr="001C68CB">
                <w:rPr>
                  <w:noProof/>
                </w:rPr>
                <w:t xml:space="preserve">. </w:t>
              </w:r>
              <w:r w:rsidRPr="00FD0126">
                <w:rPr>
                  <w:noProof/>
                  <w:lang w:val="nl-BE"/>
                </w:rPr>
                <w:t>Opgehaald van Arduino: https://playground.arduino.cc/Learning/OneWire/</w:t>
              </w:r>
            </w:p>
            <w:p w14:paraId="14681D59" w14:textId="4C86FBC4" w:rsidR="00471C43" w:rsidRPr="001C68CB" w:rsidRDefault="00471C43" w:rsidP="00471C43">
              <w:r w:rsidRPr="001C68CB">
                <w:rPr>
                  <w:b/>
                  <w:bCs/>
                </w:rPr>
                <w:fldChar w:fldCharType="end"/>
              </w:r>
            </w:p>
          </w:sdtContent>
        </w:sdt>
      </w:sdtContent>
    </w:sdt>
    <w:p w14:paraId="5C7BDCA9" w14:textId="77777777" w:rsidR="008F175F" w:rsidRPr="001C68CB" w:rsidRDefault="008F175F" w:rsidP="008F175F"/>
    <w:sectPr w:rsidR="008F175F" w:rsidRPr="001C68CB" w:rsidSect="007755B1">
      <w:headerReference w:type="default" r:id="rId135"/>
      <w:pgSz w:w="11906" w:h="16838" w:code="9"/>
      <w:pgMar w:top="1134" w:right="1134"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8F015" w14:textId="77777777" w:rsidR="00FE1235" w:rsidRDefault="00FE1235">
      <w:r>
        <w:separator/>
      </w:r>
    </w:p>
  </w:endnote>
  <w:endnote w:type="continuationSeparator" w:id="0">
    <w:p w14:paraId="09530BD6" w14:textId="77777777" w:rsidR="00FE1235" w:rsidRDefault="00FE1235">
      <w:r>
        <w:continuationSeparator/>
      </w:r>
    </w:p>
  </w:endnote>
  <w:endnote w:type="continuationNotice" w:id="1">
    <w:p w14:paraId="760068FA" w14:textId="77777777" w:rsidR="00FE1235" w:rsidRDefault="00FE123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85EF6" w14:textId="77777777" w:rsidR="00177342" w:rsidRPr="007755B1" w:rsidRDefault="00177342" w:rsidP="007755B1">
    <w:pPr>
      <w:pStyle w:val="Voettekst"/>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A3260" w14:textId="77777777" w:rsidR="00177342" w:rsidRDefault="00177342" w:rsidP="001C01E3">
    <w:pPr>
      <w:pStyle w:val="Voettekst"/>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02433" w14:textId="77777777" w:rsidR="00FE1235" w:rsidRDefault="00FE1235">
      <w:r>
        <w:separator/>
      </w:r>
    </w:p>
  </w:footnote>
  <w:footnote w:type="continuationSeparator" w:id="0">
    <w:p w14:paraId="018712FD" w14:textId="77777777" w:rsidR="00FE1235" w:rsidRDefault="00FE1235">
      <w:r>
        <w:continuationSeparator/>
      </w:r>
    </w:p>
  </w:footnote>
  <w:footnote w:type="continuationNotice" w:id="1">
    <w:p w14:paraId="58E1B59C" w14:textId="77777777" w:rsidR="00FE1235" w:rsidRDefault="00FE123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51903" w14:textId="77777777" w:rsidR="00177342" w:rsidRDefault="00177342">
    <w:pPr>
      <w:pStyle w:val="Koptekst"/>
      <w:rPr>
        <w:b w:val="0"/>
      </w:rPr>
    </w:pPr>
    <w:r>
      <w:rPr>
        <w:rStyle w:val="Paginanummer"/>
        <w:b/>
      </w:rPr>
      <w:fldChar w:fldCharType="begin"/>
    </w:r>
    <w:r>
      <w:rPr>
        <w:rStyle w:val="Paginanummer"/>
        <w:b/>
      </w:rPr>
      <w:instrText xml:space="preserve"> PAGE </w:instrText>
    </w:r>
    <w:r>
      <w:rPr>
        <w:rStyle w:val="Paginanummer"/>
        <w:b/>
      </w:rPr>
      <w:fldChar w:fldCharType="separate"/>
    </w:r>
    <w:r>
      <w:rPr>
        <w:rStyle w:val="Paginanummer"/>
        <w:b/>
        <w:noProof/>
      </w:rPr>
      <w:t>2</w:t>
    </w:r>
    <w:r>
      <w:rPr>
        <w:rStyle w:val="Paginanummer"/>
        <w:b/>
      </w:rPr>
      <w:fldChar w:fldCharType="end"/>
    </w:r>
    <w:r>
      <w:rPr>
        <w:rStyle w:val="Paginanummer"/>
      </w:rPr>
      <w:t xml:space="preserve"> </w:t>
    </w:r>
    <w:r>
      <w:rPr>
        <w:rStyle w:val="Paginanummer"/>
      </w:rPr>
      <w:sym w:font="Symbol" w:char="F0A8"/>
    </w:r>
    <w:r>
      <w:rPr>
        <w:rStyle w:val="Paginanummer"/>
      </w:rPr>
      <w:tab/>
    </w:r>
    <w:r>
      <w:rPr>
        <w:rStyle w:val="Paginanummer"/>
      </w:rPr>
      <w:tab/>
    </w:r>
    <w:r>
      <w:rPr>
        <w:rStyle w:val="Paginanumm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0EEDF" w14:textId="77777777" w:rsidR="00177342" w:rsidRPr="007755B1" w:rsidRDefault="00177342" w:rsidP="007755B1">
    <w:pPr>
      <w:pStyle w:val="Koptekst"/>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3F34D" w14:textId="77777777" w:rsidR="00177342" w:rsidRDefault="00177342" w:rsidP="00153653">
    <w:pPr>
      <w:pStyle w:val="Koptekst"/>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8AFB4" w14:textId="77777777" w:rsidR="00177342" w:rsidRPr="007755B1" w:rsidRDefault="00177342" w:rsidP="007755B1">
    <w:pPr>
      <w:pStyle w:val="Koptekst"/>
      <w:pBdr>
        <w:bottom w:val="none" w:sz="0" w:space="0" w:color="auto"/>
      </w:pBdr>
    </w:pPr>
    <w:r>
      <w:tab/>
    </w:r>
    <w:r>
      <w:tab/>
    </w:r>
    <w:r w:rsidRPr="007755B1">
      <w:fldChar w:fldCharType="begin"/>
    </w:r>
    <w:r w:rsidRPr="007755B1">
      <w:instrText>PAGE   \* MERGEFORMAT</w:instrText>
    </w:r>
    <w:r w:rsidRPr="007755B1">
      <w:fldChar w:fldCharType="separate"/>
    </w:r>
    <w:r>
      <w:rPr>
        <w:noProof/>
      </w:rPr>
      <w:t>10</w:t>
    </w:r>
    <w:r w:rsidRPr="007755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C2C36E2"/>
    <w:multiLevelType w:val="hybridMultilevel"/>
    <w:tmpl w:val="3250884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7" w15:restartNumberingAfterBreak="0">
    <w:nsid w:val="18A10EC5"/>
    <w:multiLevelType w:val="hybridMultilevel"/>
    <w:tmpl w:val="5F6871F2"/>
    <w:lvl w:ilvl="0" w:tplc="75DACEFE">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8"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9"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11" w15:restartNumberingAfterBreak="0">
    <w:nsid w:val="2BCB3A7A"/>
    <w:multiLevelType w:val="hybridMultilevel"/>
    <w:tmpl w:val="673831F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2"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5"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7" w15:restartNumberingAfterBreak="0">
    <w:nsid w:val="594873F7"/>
    <w:multiLevelType w:val="multilevel"/>
    <w:tmpl w:val="30187C1C"/>
    <w:lvl w:ilvl="0">
      <w:start w:val="1"/>
      <w:numFmt w:val="decimal"/>
      <w:pStyle w:val="Kop1"/>
      <w:lvlText w:val="%1"/>
      <w:lvlJc w:val="left"/>
      <w:pPr>
        <w:tabs>
          <w:tab w:val="num" w:pos="1021"/>
        </w:tabs>
        <w:ind w:left="1021" w:hanging="1021"/>
      </w:pPr>
      <w:rPr>
        <w:rFonts w:hint="default"/>
      </w:rPr>
    </w:lvl>
    <w:lvl w:ilvl="1">
      <w:start w:val="1"/>
      <w:numFmt w:val="decimal"/>
      <w:pStyle w:val="Kop2"/>
      <w:lvlText w:val="%1.%2"/>
      <w:lvlJc w:val="left"/>
      <w:pPr>
        <w:tabs>
          <w:tab w:val="num" w:pos="1021"/>
        </w:tabs>
        <w:ind w:left="1021" w:hanging="1021"/>
      </w:pPr>
      <w:rPr>
        <w:rFonts w:hint="default"/>
      </w:rPr>
    </w:lvl>
    <w:lvl w:ilvl="2">
      <w:start w:val="1"/>
      <w:numFmt w:val="decimal"/>
      <w:pStyle w:val="Kop3"/>
      <w:lvlText w:val="%1.%2.%3"/>
      <w:lvlJc w:val="left"/>
      <w:pPr>
        <w:tabs>
          <w:tab w:val="num" w:pos="1021"/>
        </w:tabs>
        <w:ind w:left="1021" w:hanging="1021"/>
      </w:pPr>
      <w:rPr>
        <w:rFonts w:hint="default"/>
      </w:rPr>
    </w:lvl>
    <w:lvl w:ilvl="3">
      <w:start w:val="1"/>
      <w:numFmt w:val="decimal"/>
      <w:pStyle w:val="Kop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9"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76EF11FB"/>
    <w:multiLevelType w:val="hybridMultilevel"/>
    <w:tmpl w:val="27DEBE32"/>
    <w:lvl w:ilvl="0" w:tplc="3DD474B8">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1"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E6C37A4"/>
    <w:multiLevelType w:val="singleLevel"/>
    <w:tmpl w:val="0413000F"/>
    <w:lvl w:ilvl="0">
      <w:start w:val="1"/>
      <w:numFmt w:val="decimal"/>
      <w:lvlText w:val="%1."/>
      <w:lvlJc w:val="left"/>
      <w:pPr>
        <w:tabs>
          <w:tab w:val="num" w:pos="360"/>
        </w:tabs>
        <w:ind w:left="360" w:hanging="360"/>
      </w:pPr>
    </w:lvl>
  </w:abstractNum>
  <w:num w:numId="1">
    <w:abstractNumId w:val="15"/>
  </w:num>
  <w:num w:numId="2">
    <w:abstractNumId w:val="0"/>
  </w:num>
  <w:num w:numId="3">
    <w:abstractNumId w:val="9"/>
  </w:num>
  <w:num w:numId="4">
    <w:abstractNumId w:val="12"/>
  </w:num>
  <w:num w:numId="5">
    <w:abstractNumId w:val="17"/>
  </w:num>
  <w:num w:numId="6">
    <w:abstractNumId w:val="1"/>
  </w:num>
  <w:num w:numId="7">
    <w:abstractNumId w:val="14"/>
  </w:num>
  <w:num w:numId="8">
    <w:abstractNumId w:val="17"/>
  </w:num>
  <w:num w:numId="9">
    <w:abstractNumId w:val="2"/>
  </w:num>
  <w:num w:numId="10">
    <w:abstractNumId w:val="16"/>
  </w:num>
  <w:num w:numId="11">
    <w:abstractNumId w:val="22"/>
  </w:num>
  <w:num w:numId="12">
    <w:abstractNumId w:val="18"/>
  </w:num>
  <w:num w:numId="13">
    <w:abstractNumId w:val="10"/>
  </w:num>
  <w:num w:numId="14">
    <w:abstractNumId w:val="8"/>
  </w:num>
  <w:num w:numId="15">
    <w:abstractNumId w:val="6"/>
  </w:num>
  <w:num w:numId="16">
    <w:abstractNumId w:val="6"/>
  </w:num>
  <w:num w:numId="17">
    <w:abstractNumId w:val="13"/>
  </w:num>
  <w:num w:numId="18">
    <w:abstractNumId w:val="3"/>
  </w:num>
  <w:num w:numId="19">
    <w:abstractNumId w:val="19"/>
  </w:num>
  <w:num w:numId="20">
    <w:abstractNumId w:val="21"/>
  </w:num>
  <w:num w:numId="21">
    <w:abstractNumId w:val="5"/>
  </w:num>
  <w:num w:numId="22">
    <w:abstractNumId w:val="7"/>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34E"/>
    <w:rsid w:val="000054A8"/>
    <w:rsid w:val="00010125"/>
    <w:rsid w:val="000656A5"/>
    <w:rsid w:val="00072B74"/>
    <w:rsid w:val="00076C2A"/>
    <w:rsid w:val="000A5DB5"/>
    <w:rsid w:val="000B38C9"/>
    <w:rsid w:val="000D7D14"/>
    <w:rsid w:val="000E0FA0"/>
    <w:rsid w:val="00101EAF"/>
    <w:rsid w:val="00123CEE"/>
    <w:rsid w:val="00146DF9"/>
    <w:rsid w:val="00153653"/>
    <w:rsid w:val="00155D8C"/>
    <w:rsid w:val="00166BB3"/>
    <w:rsid w:val="00177342"/>
    <w:rsid w:val="001C01E3"/>
    <w:rsid w:val="001C68CB"/>
    <w:rsid w:val="001C732B"/>
    <w:rsid w:val="001D0446"/>
    <w:rsid w:val="00267EF1"/>
    <w:rsid w:val="00271C88"/>
    <w:rsid w:val="0027662D"/>
    <w:rsid w:val="002840A8"/>
    <w:rsid w:val="00286165"/>
    <w:rsid w:val="00291F78"/>
    <w:rsid w:val="00297C01"/>
    <w:rsid w:val="002A0152"/>
    <w:rsid w:val="002E351F"/>
    <w:rsid w:val="002F0863"/>
    <w:rsid w:val="00300B4D"/>
    <w:rsid w:val="00412CE6"/>
    <w:rsid w:val="00421FFA"/>
    <w:rsid w:val="00424212"/>
    <w:rsid w:val="00471C43"/>
    <w:rsid w:val="004B7ECC"/>
    <w:rsid w:val="004E0B1D"/>
    <w:rsid w:val="00521958"/>
    <w:rsid w:val="00535E9E"/>
    <w:rsid w:val="005628DD"/>
    <w:rsid w:val="00566678"/>
    <w:rsid w:val="005A6BB0"/>
    <w:rsid w:val="005E7FF2"/>
    <w:rsid w:val="005F1BFA"/>
    <w:rsid w:val="0060147E"/>
    <w:rsid w:val="00603AA2"/>
    <w:rsid w:val="00617173"/>
    <w:rsid w:val="00630742"/>
    <w:rsid w:val="00652404"/>
    <w:rsid w:val="00690B26"/>
    <w:rsid w:val="00697CC4"/>
    <w:rsid w:val="006E5F9F"/>
    <w:rsid w:val="006E7E79"/>
    <w:rsid w:val="00700985"/>
    <w:rsid w:val="00701A1D"/>
    <w:rsid w:val="00712DA0"/>
    <w:rsid w:val="00727799"/>
    <w:rsid w:val="007315C2"/>
    <w:rsid w:val="00750EF9"/>
    <w:rsid w:val="00762F2C"/>
    <w:rsid w:val="0076609D"/>
    <w:rsid w:val="007755B1"/>
    <w:rsid w:val="0078215B"/>
    <w:rsid w:val="007C498C"/>
    <w:rsid w:val="007E0CBA"/>
    <w:rsid w:val="0080735A"/>
    <w:rsid w:val="00843ADD"/>
    <w:rsid w:val="00845179"/>
    <w:rsid w:val="008546C3"/>
    <w:rsid w:val="00854EA0"/>
    <w:rsid w:val="008C162C"/>
    <w:rsid w:val="008C3D90"/>
    <w:rsid w:val="008E455B"/>
    <w:rsid w:val="008E7179"/>
    <w:rsid w:val="008F175F"/>
    <w:rsid w:val="00953331"/>
    <w:rsid w:val="0095371B"/>
    <w:rsid w:val="00954C97"/>
    <w:rsid w:val="00975D41"/>
    <w:rsid w:val="00981A5B"/>
    <w:rsid w:val="00993324"/>
    <w:rsid w:val="009C0EAD"/>
    <w:rsid w:val="009C5119"/>
    <w:rsid w:val="009C55EE"/>
    <w:rsid w:val="009F1D73"/>
    <w:rsid w:val="00A03D7A"/>
    <w:rsid w:val="00A12DDB"/>
    <w:rsid w:val="00A620A4"/>
    <w:rsid w:val="00A77E95"/>
    <w:rsid w:val="00AA0BEF"/>
    <w:rsid w:val="00AA319B"/>
    <w:rsid w:val="00AA7E40"/>
    <w:rsid w:val="00AC3271"/>
    <w:rsid w:val="00AD2D5C"/>
    <w:rsid w:val="00B00D2A"/>
    <w:rsid w:val="00B2291D"/>
    <w:rsid w:val="00B341E6"/>
    <w:rsid w:val="00B42C05"/>
    <w:rsid w:val="00B74C34"/>
    <w:rsid w:val="00B916E8"/>
    <w:rsid w:val="00BA692D"/>
    <w:rsid w:val="00C132D1"/>
    <w:rsid w:val="00C167F8"/>
    <w:rsid w:val="00C60A45"/>
    <w:rsid w:val="00CA0139"/>
    <w:rsid w:val="00CA2549"/>
    <w:rsid w:val="00CB02C4"/>
    <w:rsid w:val="00CB088F"/>
    <w:rsid w:val="00CE4FEF"/>
    <w:rsid w:val="00D77078"/>
    <w:rsid w:val="00D8677B"/>
    <w:rsid w:val="00DC0707"/>
    <w:rsid w:val="00DE7093"/>
    <w:rsid w:val="00DF2867"/>
    <w:rsid w:val="00E30870"/>
    <w:rsid w:val="00E30872"/>
    <w:rsid w:val="00E33A69"/>
    <w:rsid w:val="00E66630"/>
    <w:rsid w:val="00E804AA"/>
    <w:rsid w:val="00EB3E41"/>
    <w:rsid w:val="00EB75B0"/>
    <w:rsid w:val="00EC41A1"/>
    <w:rsid w:val="00ED3186"/>
    <w:rsid w:val="00EE481B"/>
    <w:rsid w:val="00EF7816"/>
    <w:rsid w:val="00F2518B"/>
    <w:rsid w:val="00F35D45"/>
    <w:rsid w:val="00F5158C"/>
    <w:rsid w:val="00F857F7"/>
    <w:rsid w:val="00FA734E"/>
    <w:rsid w:val="00FB2F3F"/>
    <w:rsid w:val="00FB59DA"/>
    <w:rsid w:val="00FC548E"/>
    <w:rsid w:val="00FD0126"/>
    <w:rsid w:val="00FD7F21"/>
    <w:rsid w:val="00FE1235"/>
    <w:rsid w:val="00FF70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5BEFEB"/>
  <w15:docId w15:val="{E649E29F-1466-400E-A83B-CAA18F738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954C97"/>
    <w:pPr>
      <w:spacing w:after="240"/>
    </w:pPr>
    <w:rPr>
      <w:lang w:val="en-US"/>
    </w:rPr>
  </w:style>
  <w:style w:type="paragraph" w:styleId="Kop1">
    <w:name w:val="heading 1"/>
    <w:basedOn w:val="Standaard"/>
    <w:next w:val="Standaard"/>
    <w:link w:val="Kop1Char"/>
    <w:uiPriority w:val="9"/>
    <w:qFormat/>
    <w:rsid w:val="00954C97"/>
    <w:pPr>
      <w:pageBreakBefore/>
      <w:numPr>
        <w:numId w:val="5"/>
      </w:numPr>
      <w:spacing w:after="120"/>
      <w:outlineLvl w:val="0"/>
    </w:pPr>
    <w:rPr>
      <w:b/>
      <w:smallCaps/>
      <w:kern w:val="32"/>
      <w:sz w:val="32"/>
    </w:rPr>
  </w:style>
  <w:style w:type="paragraph" w:styleId="Kop2">
    <w:name w:val="heading 2"/>
    <w:basedOn w:val="Standaard"/>
    <w:next w:val="Standaard"/>
    <w:qFormat/>
    <w:rsid w:val="00954C97"/>
    <w:pPr>
      <w:keepNext/>
      <w:numPr>
        <w:ilvl w:val="1"/>
        <w:numId w:val="5"/>
      </w:numPr>
      <w:spacing w:before="360"/>
      <w:outlineLvl w:val="1"/>
    </w:pPr>
    <w:rPr>
      <w:b/>
      <w:bCs/>
      <w:iCs/>
      <w:sz w:val="24"/>
      <w:szCs w:val="28"/>
    </w:rPr>
  </w:style>
  <w:style w:type="paragraph" w:styleId="Kop3">
    <w:name w:val="heading 3"/>
    <w:basedOn w:val="Standaard"/>
    <w:next w:val="Standaard"/>
    <w:qFormat/>
    <w:rsid w:val="00954C97"/>
    <w:pPr>
      <w:keepNext/>
      <w:numPr>
        <w:ilvl w:val="2"/>
        <w:numId w:val="5"/>
      </w:numPr>
      <w:spacing w:before="240"/>
      <w:outlineLvl w:val="2"/>
    </w:pPr>
    <w:rPr>
      <w:b/>
    </w:rPr>
  </w:style>
  <w:style w:type="paragraph" w:styleId="Kop4">
    <w:name w:val="heading 4"/>
    <w:basedOn w:val="Standaard"/>
    <w:next w:val="Standaard"/>
    <w:qFormat/>
    <w:rsid w:val="00954C97"/>
    <w:pPr>
      <w:keepNext/>
      <w:numPr>
        <w:ilvl w:val="3"/>
        <w:numId w:val="5"/>
      </w:numPr>
      <w:spacing w:before="240"/>
      <w:outlineLvl w:val="3"/>
    </w:pPr>
  </w:style>
  <w:style w:type="paragraph" w:styleId="Kop5">
    <w:name w:val="heading 5"/>
    <w:basedOn w:val="Standaard"/>
    <w:next w:val="Standaard"/>
    <w:qFormat/>
    <w:rsid w:val="00954C97"/>
    <w:pPr>
      <w:keepNext/>
      <w:outlineLvl w:val="4"/>
    </w:pPr>
  </w:style>
  <w:style w:type="paragraph" w:styleId="Kop6">
    <w:name w:val="heading 6"/>
    <w:basedOn w:val="Standaard"/>
    <w:next w:val="Standaard"/>
    <w:qFormat/>
    <w:rsid w:val="00954C97"/>
    <w:pPr>
      <w:keepNext/>
      <w:outlineLvl w:val="5"/>
    </w:pPr>
    <w:rPr>
      <w:i/>
    </w:rPr>
  </w:style>
  <w:style w:type="paragraph" w:styleId="Kop7">
    <w:name w:val="heading 7"/>
    <w:basedOn w:val="Standaard"/>
    <w:next w:val="Standaard"/>
    <w:qFormat/>
    <w:rsid w:val="00954C97"/>
    <w:pPr>
      <w:keepNext/>
      <w:outlineLvl w:val="6"/>
    </w:pPr>
  </w:style>
  <w:style w:type="paragraph" w:styleId="Kop8">
    <w:name w:val="heading 8"/>
    <w:basedOn w:val="Standaard"/>
    <w:next w:val="Standaard"/>
    <w:qFormat/>
    <w:rsid w:val="00954C97"/>
    <w:pPr>
      <w:keepNext/>
      <w:outlineLvl w:val="7"/>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7">
    <w:name w:val="toc 7"/>
    <w:basedOn w:val="Standaard"/>
    <w:next w:val="Standaard"/>
    <w:autoRedefine/>
    <w:semiHidden/>
    <w:rsid w:val="00954C97"/>
    <w:pPr>
      <w:tabs>
        <w:tab w:val="right" w:leader="dot" w:pos="9061"/>
      </w:tabs>
      <w:spacing w:after="120"/>
      <w:ind w:left="1021"/>
    </w:pPr>
    <w:rPr>
      <w:b/>
      <w:caps/>
      <w:noProof/>
    </w:rPr>
  </w:style>
  <w:style w:type="paragraph" w:customStyle="1" w:styleId="Standaardcursief">
    <w:name w:val="Standaard cursief"/>
    <w:basedOn w:val="Standaard"/>
    <w:next w:val="Standaard"/>
    <w:rsid w:val="00954C97"/>
    <w:pPr>
      <w:spacing w:after="120"/>
    </w:pPr>
    <w:rPr>
      <w:i/>
    </w:rPr>
  </w:style>
  <w:style w:type="paragraph" w:styleId="Koptekst">
    <w:name w:val="header"/>
    <w:basedOn w:val="Standaard"/>
    <w:rsid w:val="00954C97"/>
    <w:pPr>
      <w:pBdr>
        <w:bottom w:val="single" w:sz="4" w:space="1" w:color="auto"/>
      </w:pBdr>
      <w:tabs>
        <w:tab w:val="center" w:pos="4536"/>
        <w:tab w:val="right" w:pos="9072"/>
      </w:tabs>
      <w:spacing w:after="360"/>
    </w:pPr>
    <w:rPr>
      <w:b/>
      <w:sz w:val="18"/>
    </w:rPr>
  </w:style>
  <w:style w:type="paragraph" w:styleId="Datum">
    <w:name w:val="Date"/>
    <w:basedOn w:val="Standaard"/>
    <w:next w:val="Standaard"/>
    <w:rsid w:val="00954C97"/>
    <w:rPr>
      <w:sz w:val="18"/>
    </w:rPr>
  </w:style>
  <w:style w:type="paragraph" w:customStyle="1" w:styleId="Kopzondernummer">
    <w:name w:val="Kop zonder nummer"/>
    <w:basedOn w:val="Standaard"/>
    <w:next w:val="Standaard"/>
    <w:autoRedefine/>
    <w:rsid w:val="00954C97"/>
    <w:pPr>
      <w:pageBreakBefore/>
      <w:outlineLvl w:val="0"/>
    </w:pPr>
    <w:rPr>
      <w:b/>
      <w:smallCaps/>
      <w:sz w:val="32"/>
    </w:rPr>
  </w:style>
  <w:style w:type="paragraph" w:styleId="Inhopg1">
    <w:name w:val="toc 1"/>
    <w:basedOn w:val="Standaard"/>
    <w:next w:val="Standaard"/>
    <w:autoRedefine/>
    <w:uiPriority w:val="39"/>
    <w:rsid w:val="00954C97"/>
    <w:pPr>
      <w:keepNext/>
      <w:tabs>
        <w:tab w:val="left" w:pos="1021"/>
        <w:tab w:val="right" w:leader="dot" w:pos="9062"/>
      </w:tabs>
      <w:spacing w:before="120" w:after="120"/>
      <w:ind w:left="1021" w:hanging="1021"/>
    </w:pPr>
    <w:rPr>
      <w:b/>
      <w:caps/>
    </w:rPr>
  </w:style>
  <w:style w:type="paragraph" w:styleId="Inhopg2">
    <w:name w:val="toc 2"/>
    <w:basedOn w:val="Standaard"/>
    <w:next w:val="Standaard"/>
    <w:autoRedefine/>
    <w:uiPriority w:val="39"/>
    <w:rsid w:val="00954C97"/>
    <w:pPr>
      <w:keepNext/>
      <w:tabs>
        <w:tab w:val="left" w:pos="1021"/>
        <w:tab w:val="right" w:leader="dot" w:pos="9060"/>
      </w:tabs>
      <w:spacing w:after="0"/>
      <w:ind w:left="1021" w:hanging="1021"/>
    </w:pPr>
    <w:rPr>
      <w:b/>
      <w:noProof/>
    </w:rPr>
  </w:style>
  <w:style w:type="paragraph" w:styleId="Inhopg3">
    <w:name w:val="toc 3"/>
    <w:basedOn w:val="Standaard"/>
    <w:next w:val="Standaard"/>
    <w:autoRedefine/>
    <w:uiPriority w:val="39"/>
    <w:rsid w:val="00954C97"/>
    <w:pPr>
      <w:tabs>
        <w:tab w:val="left" w:pos="1021"/>
        <w:tab w:val="right" w:leader="dot" w:pos="9060"/>
      </w:tabs>
      <w:spacing w:after="0"/>
      <w:ind w:left="1021" w:hanging="1021"/>
    </w:pPr>
    <w:rPr>
      <w:noProof/>
    </w:rPr>
  </w:style>
  <w:style w:type="paragraph" w:styleId="Inhopg4">
    <w:name w:val="toc 4"/>
    <w:basedOn w:val="Standaard"/>
    <w:next w:val="Standaard"/>
    <w:autoRedefine/>
    <w:uiPriority w:val="39"/>
    <w:rsid w:val="00954C97"/>
    <w:pPr>
      <w:tabs>
        <w:tab w:val="left" w:pos="1021"/>
        <w:tab w:val="right" w:leader="dot" w:pos="9061"/>
      </w:tabs>
      <w:spacing w:after="0"/>
      <w:ind w:left="1021" w:hanging="1021"/>
    </w:pPr>
    <w:rPr>
      <w:sz w:val="16"/>
    </w:rPr>
  </w:style>
  <w:style w:type="paragraph" w:styleId="Inhopg5">
    <w:name w:val="toc 5"/>
    <w:basedOn w:val="Standaard"/>
    <w:next w:val="Standaard"/>
    <w:autoRedefine/>
    <w:semiHidden/>
    <w:rsid w:val="00954C97"/>
    <w:pPr>
      <w:tabs>
        <w:tab w:val="right" w:leader="dot" w:pos="9060"/>
      </w:tabs>
      <w:spacing w:after="0"/>
      <w:ind w:left="2042" w:hanging="1021"/>
    </w:pPr>
    <w:rPr>
      <w:noProof/>
    </w:rPr>
  </w:style>
  <w:style w:type="paragraph" w:styleId="Inhopg6">
    <w:name w:val="toc 6"/>
    <w:basedOn w:val="Standaard"/>
    <w:next w:val="Standaard"/>
    <w:autoRedefine/>
    <w:semiHidden/>
    <w:rsid w:val="00954C97"/>
    <w:pPr>
      <w:tabs>
        <w:tab w:val="right" w:leader="dot" w:pos="9060"/>
      </w:tabs>
      <w:spacing w:after="0"/>
      <w:ind w:left="1021"/>
    </w:pPr>
    <w:rPr>
      <w:noProof/>
    </w:rPr>
  </w:style>
  <w:style w:type="character" w:styleId="Hyperlink">
    <w:name w:val="Hyperlink"/>
    <w:basedOn w:val="Standaardalinea-lettertype"/>
    <w:uiPriority w:val="99"/>
    <w:rsid w:val="00954C97"/>
    <w:rPr>
      <w:rFonts w:ascii="Verdana" w:hAnsi="Verdana"/>
      <w:color w:val="0000FF"/>
      <w:sz w:val="20"/>
      <w:u w:val="single"/>
    </w:rPr>
  </w:style>
  <w:style w:type="paragraph" w:styleId="Voettekst">
    <w:name w:val="footer"/>
    <w:basedOn w:val="Standaard"/>
    <w:rsid w:val="00954C97"/>
    <w:pPr>
      <w:pBdr>
        <w:top w:val="single" w:sz="4" w:space="1" w:color="auto"/>
      </w:pBdr>
      <w:tabs>
        <w:tab w:val="center" w:pos="4536"/>
        <w:tab w:val="right" w:pos="9072"/>
      </w:tabs>
      <w:spacing w:before="360"/>
    </w:pPr>
    <w:rPr>
      <w:b/>
      <w:sz w:val="18"/>
    </w:rPr>
  </w:style>
  <w:style w:type="paragraph" w:styleId="Index2">
    <w:name w:val="index 2"/>
    <w:basedOn w:val="Standaard"/>
    <w:next w:val="Standaard"/>
    <w:autoRedefine/>
    <w:semiHidden/>
    <w:rsid w:val="00954C97"/>
    <w:pPr>
      <w:spacing w:after="0"/>
      <w:ind w:left="442" w:hanging="221"/>
    </w:pPr>
    <w:rPr>
      <w:i/>
    </w:rPr>
  </w:style>
  <w:style w:type="character" w:styleId="Paginanummer">
    <w:name w:val="page number"/>
    <w:basedOn w:val="Standaardalinea-lettertype"/>
    <w:rsid w:val="00954C97"/>
    <w:rPr>
      <w:rFonts w:ascii="Verdana" w:hAnsi="Verdana"/>
      <w:b/>
      <w:sz w:val="18"/>
    </w:rPr>
  </w:style>
  <w:style w:type="character" w:styleId="Voetnootmarkering">
    <w:name w:val="footnote reference"/>
    <w:basedOn w:val="Standaardalinea-lettertype"/>
    <w:semiHidden/>
    <w:rsid w:val="00954C97"/>
    <w:rPr>
      <w:rFonts w:ascii="Times New Roman" w:hAnsi="Times New Roman"/>
      <w:sz w:val="20"/>
      <w:vertAlign w:val="superscript"/>
    </w:rPr>
  </w:style>
  <w:style w:type="paragraph" w:styleId="Voetnoottekst">
    <w:name w:val="footnote text"/>
    <w:basedOn w:val="Standaard"/>
    <w:semiHidden/>
    <w:rsid w:val="00954C97"/>
    <w:rPr>
      <w:sz w:val="22"/>
    </w:rPr>
  </w:style>
  <w:style w:type="paragraph" w:styleId="Bijschrift">
    <w:name w:val="caption"/>
    <w:basedOn w:val="Standaard"/>
    <w:next w:val="Standaard"/>
    <w:qFormat/>
    <w:rsid w:val="00954C97"/>
    <w:pPr>
      <w:keepNext/>
      <w:tabs>
        <w:tab w:val="left" w:pos="1134"/>
      </w:tabs>
      <w:spacing w:after="0"/>
      <w:ind w:left="1701" w:hanging="1701"/>
    </w:pPr>
    <w:rPr>
      <w:bCs/>
      <w:i/>
      <w:sz w:val="18"/>
    </w:rPr>
  </w:style>
  <w:style w:type="paragraph" w:styleId="Plattetekst">
    <w:name w:val="Body Text"/>
    <w:basedOn w:val="Standaard"/>
    <w:rsid w:val="00954C97"/>
  </w:style>
  <w:style w:type="paragraph" w:styleId="Index1">
    <w:name w:val="index 1"/>
    <w:basedOn w:val="Standaard"/>
    <w:next w:val="Standaard"/>
    <w:autoRedefine/>
    <w:semiHidden/>
    <w:rsid w:val="00954C97"/>
    <w:pPr>
      <w:spacing w:after="0"/>
      <w:ind w:left="221" w:hanging="221"/>
    </w:pPr>
  </w:style>
  <w:style w:type="paragraph" w:styleId="Indexkop">
    <w:name w:val="index heading"/>
    <w:basedOn w:val="Standaard"/>
    <w:next w:val="Index1"/>
    <w:semiHidden/>
    <w:rsid w:val="00954C97"/>
    <w:pPr>
      <w:pageBreakBefore/>
    </w:pPr>
    <w:rPr>
      <w:b/>
      <w:smallCaps/>
      <w:sz w:val="28"/>
    </w:rPr>
  </w:style>
  <w:style w:type="character" w:styleId="GevolgdeHyperlink">
    <w:name w:val="FollowedHyperlink"/>
    <w:basedOn w:val="Standaardalinea-lettertype"/>
    <w:rsid w:val="00954C97"/>
    <w:rPr>
      <w:rFonts w:ascii="Verdana" w:hAnsi="Verdana"/>
      <w:color w:val="800080"/>
      <w:sz w:val="20"/>
      <w:u w:val="single"/>
    </w:rPr>
  </w:style>
  <w:style w:type="paragraph" w:styleId="Eindnoottekst">
    <w:name w:val="endnote text"/>
    <w:basedOn w:val="Standaard"/>
    <w:semiHidden/>
    <w:rsid w:val="00954C97"/>
    <w:rPr>
      <w:sz w:val="22"/>
    </w:rPr>
  </w:style>
  <w:style w:type="character" w:styleId="Eindnootmarkering">
    <w:name w:val="endnote reference"/>
    <w:basedOn w:val="Standaardalinea-lettertype"/>
    <w:semiHidden/>
    <w:rsid w:val="00954C97"/>
    <w:rPr>
      <w:rFonts w:ascii="Times New Roman" w:hAnsi="Times New Roman"/>
      <w:sz w:val="20"/>
      <w:vertAlign w:val="superscript"/>
    </w:rPr>
  </w:style>
  <w:style w:type="paragraph" w:styleId="Lijstmetafbeeldingen">
    <w:name w:val="table of figures"/>
    <w:basedOn w:val="Standaard"/>
    <w:next w:val="Standaard"/>
    <w:semiHidden/>
    <w:rsid w:val="00954C97"/>
    <w:pPr>
      <w:spacing w:after="0"/>
      <w:ind w:left="1134" w:hanging="1134"/>
    </w:pPr>
  </w:style>
  <w:style w:type="paragraph" w:styleId="Bronvermelding">
    <w:name w:val="table of authorities"/>
    <w:basedOn w:val="Standaard"/>
    <w:next w:val="Standaard"/>
    <w:semiHidden/>
    <w:rsid w:val="00954C97"/>
    <w:pPr>
      <w:tabs>
        <w:tab w:val="right" w:pos="2835"/>
        <w:tab w:val="right" w:leader="dot" w:pos="9072"/>
      </w:tabs>
    </w:pPr>
    <w:rPr>
      <w:smallCaps/>
    </w:rPr>
  </w:style>
  <w:style w:type="paragraph" w:styleId="Kopbronvermelding">
    <w:name w:val="toa heading"/>
    <w:basedOn w:val="Standaard"/>
    <w:next w:val="Standaard"/>
    <w:semiHidden/>
    <w:rsid w:val="00954C97"/>
    <w:pPr>
      <w:pageBreakBefore/>
      <w:outlineLvl w:val="0"/>
    </w:pPr>
    <w:rPr>
      <w:rFonts w:ascii="Arial" w:hAnsi="Arial"/>
      <w:b/>
      <w:smallCaps/>
      <w:sz w:val="28"/>
    </w:rPr>
  </w:style>
  <w:style w:type="paragraph" w:customStyle="1" w:styleId="Standaardopsomming">
    <w:name w:val="Standaard opsomming"/>
    <w:basedOn w:val="Standaard"/>
    <w:rsid w:val="00954C97"/>
    <w:pPr>
      <w:numPr>
        <w:numId w:val="15"/>
      </w:numPr>
      <w:spacing w:after="120"/>
      <w:ind w:left="357" w:hanging="357"/>
      <w:contextualSpacing/>
    </w:pPr>
  </w:style>
  <w:style w:type="paragraph" w:customStyle="1" w:styleId="Standaardzonderwitruimte">
    <w:name w:val="Standaard zonder witruimte"/>
    <w:basedOn w:val="Standaard"/>
    <w:next w:val="Standaard"/>
    <w:rsid w:val="00954C97"/>
    <w:pPr>
      <w:spacing w:after="0"/>
    </w:pPr>
  </w:style>
  <w:style w:type="paragraph" w:customStyle="1" w:styleId="Standaardkleinzonderwit">
    <w:name w:val="Standaard klein zonder wit"/>
    <w:basedOn w:val="Datum"/>
    <w:next w:val="Standaard"/>
    <w:rsid w:val="00954C97"/>
    <w:pPr>
      <w:spacing w:after="0"/>
    </w:pPr>
    <w:rPr>
      <w:sz w:val="16"/>
    </w:rPr>
  </w:style>
  <w:style w:type="paragraph" w:styleId="Index3">
    <w:name w:val="index 3"/>
    <w:basedOn w:val="Standaard"/>
    <w:next w:val="Standaard"/>
    <w:autoRedefine/>
    <w:semiHidden/>
    <w:rsid w:val="00954C97"/>
    <w:pPr>
      <w:ind w:left="690" w:hanging="230"/>
    </w:pPr>
  </w:style>
  <w:style w:type="paragraph" w:styleId="Index4">
    <w:name w:val="index 4"/>
    <w:basedOn w:val="Standaard"/>
    <w:next w:val="Standaard"/>
    <w:autoRedefine/>
    <w:semiHidden/>
    <w:rsid w:val="00954C97"/>
    <w:pPr>
      <w:ind w:left="920" w:hanging="230"/>
    </w:pPr>
  </w:style>
  <w:style w:type="paragraph" w:styleId="Index5">
    <w:name w:val="index 5"/>
    <w:basedOn w:val="Standaard"/>
    <w:next w:val="Standaard"/>
    <w:autoRedefine/>
    <w:semiHidden/>
    <w:rsid w:val="00954C97"/>
    <w:pPr>
      <w:tabs>
        <w:tab w:val="right" w:leader="dot" w:pos="9061"/>
      </w:tabs>
      <w:ind w:left="1021"/>
    </w:pPr>
    <w:rPr>
      <w:noProof/>
    </w:rPr>
  </w:style>
  <w:style w:type="paragraph" w:styleId="Index6">
    <w:name w:val="index 6"/>
    <w:basedOn w:val="Standaard"/>
    <w:next w:val="Standaard"/>
    <w:autoRedefine/>
    <w:semiHidden/>
    <w:rsid w:val="00954C97"/>
    <w:pPr>
      <w:tabs>
        <w:tab w:val="right" w:leader="dot" w:pos="9061"/>
      </w:tabs>
      <w:ind w:left="1021"/>
    </w:pPr>
  </w:style>
  <w:style w:type="paragraph" w:styleId="Index7">
    <w:name w:val="index 7"/>
    <w:basedOn w:val="Standaard"/>
    <w:next w:val="Standaard"/>
    <w:autoRedefine/>
    <w:semiHidden/>
    <w:rsid w:val="00954C97"/>
    <w:pPr>
      <w:tabs>
        <w:tab w:val="right" w:leader="dot" w:pos="9061"/>
      </w:tabs>
      <w:ind w:left="1021"/>
    </w:pPr>
  </w:style>
  <w:style w:type="paragraph" w:styleId="Index8">
    <w:name w:val="index 8"/>
    <w:basedOn w:val="Standaard"/>
    <w:next w:val="Standaard"/>
    <w:autoRedefine/>
    <w:semiHidden/>
    <w:rsid w:val="00954C97"/>
    <w:pPr>
      <w:tabs>
        <w:tab w:val="right" w:leader="dot" w:pos="9061"/>
      </w:tabs>
      <w:ind w:left="1021"/>
    </w:pPr>
  </w:style>
  <w:style w:type="paragraph" w:styleId="Index9">
    <w:name w:val="index 9"/>
    <w:basedOn w:val="Standaard"/>
    <w:next w:val="Standaard"/>
    <w:autoRedefine/>
    <w:semiHidden/>
    <w:rsid w:val="00954C97"/>
    <w:pPr>
      <w:tabs>
        <w:tab w:val="right" w:leader="dot" w:pos="9061"/>
      </w:tabs>
      <w:ind w:left="1021"/>
    </w:pPr>
    <w:rPr>
      <w:noProof/>
    </w:rPr>
  </w:style>
  <w:style w:type="paragraph" w:styleId="Inhopg8">
    <w:name w:val="toc 8"/>
    <w:basedOn w:val="Standaard"/>
    <w:next w:val="Standaard"/>
    <w:autoRedefine/>
    <w:semiHidden/>
    <w:rsid w:val="00954C97"/>
    <w:pPr>
      <w:tabs>
        <w:tab w:val="right" w:leader="dot" w:pos="9061"/>
      </w:tabs>
      <w:spacing w:after="0"/>
      <w:ind w:left="1021"/>
    </w:pPr>
    <w:rPr>
      <w:noProof/>
      <w:szCs w:val="24"/>
      <w:lang w:eastAsia="nl-NL"/>
    </w:rPr>
  </w:style>
  <w:style w:type="paragraph" w:styleId="Inhopg9">
    <w:name w:val="toc 9"/>
    <w:basedOn w:val="Standaard"/>
    <w:next w:val="Standaard"/>
    <w:autoRedefine/>
    <w:semiHidden/>
    <w:rsid w:val="00954C97"/>
    <w:pPr>
      <w:spacing w:after="0"/>
      <w:ind w:left="2042" w:hanging="1021"/>
    </w:pPr>
    <w:rPr>
      <w:szCs w:val="24"/>
      <w:lang w:eastAsia="nl-NL"/>
    </w:rPr>
  </w:style>
  <w:style w:type="paragraph" w:customStyle="1" w:styleId="bronvermelding0">
    <w:name w:val="bronvermelding"/>
    <w:basedOn w:val="Standaard"/>
    <w:next w:val="Standaard"/>
    <w:rsid w:val="00954C97"/>
    <w:pPr>
      <w:spacing w:after="0"/>
    </w:pPr>
    <w:rPr>
      <w:smallCaps/>
      <w:sz w:val="18"/>
    </w:rPr>
  </w:style>
  <w:style w:type="paragraph" w:customStyle="1" w:styleId="Kopnietininhoud">
    <w:name w:val="Kop niet in inhoud"/>
    <w:basedOn w:val="Kopzondernummer"/>
    <w:next w:val="Standaard"/>
    <w:rsid w:val="00954C97"/>
  </w:style>
  <w:style w:type="table" w:styleId="Tabelraster">
    <w:name w:val="Table Grid"/>
    <w:basedOn w:val="Standaardtabel"/>
    <w:rsid w:val="00954C97"/>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E7093"/>
    <w:pPr>
      <w:spacing w:after="160" w:line="256" w:lineRule="auto"/>
      <w:ind w:left="720"/>
      <w:contextualSpacing/>
    </w:pPr>
    <w:rPr>
      <w:rFonts w:asciiTheme="minorHAnsi" w:eastAsiaTheme="minorHAnsi" w:hAnsiTheme="minorHAnsi" w:cstheme="minorBidi"/>
      <w:sz w:val="22"/>
      <w:szCs w:val="22"/>
      <w:lang w:val="nl-BE" w:eastAsia="en-US"/>
    </w:rPr>
  </w:style>
  <w:style w:type="character" w:styleId="Nadruk">
    <w:name w:val="Emphasis"/>
    <w:basedOn w:val="Standaardalinea-lettertype"/>
    <w:uiPriority w:val="20"/>
    <w:qFormat/>
    <w:rsid w:val="00DE7093"/>
    <w:rPr>
      <w:i/>
      <w:iCs/>
    </w:rPr>
  </w:style>
  <w:style w:type="character" w:customStyle="1" w:styleId="Kop1Char">
    <w:name w:val="Kop 1 Char"/>
    <w:basedOn w:val="Standaardalinea-lettertype"/>
    <w:link w:val="Kop1"/>
    <w:uiPriority w:val="9"/>
    <w:rsid w:val="009C0EAD"/>
    <w:rPr>
      <w:b/>
      <w:smallCaps/>
      <w:kern w:val="32"/>
      <w:sz w:val="32"/>
      <w:lang w:val="en-US"/>
    </w:rPr>
  </w:style>
  <w:style w:type="paragraph" w:styleId="Bibliografie">
    <w:name w:val="Bibliography"/>
    <w:basedOn w:val="Standaard"/>
    <w:next w:val="Standaard"/>
    <w:uiPriority w:val="37"/>
    <w:unhideWhenUsed/>
    <w:rsid w:val="00471C43"/>
  </w:style>
  <w:style w:type="paragraph" w:styleId="HTML-voorafopgemaakt">
    <w:name w:val="HTML Preformatted"/>
    <w:basedOn w:val="Standaard"/>
    <w:link w:val="HTML-voorafopgemaaktChar"/>
    <w:uiPriority w:val="99"/>
    <w:semiHidden/>
    <w:unhideWhenUsed/>
    <w:rsid w:val="009C5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val="nl-BE"/>
    </w:rPr>
  </w:style>
  <w:style w:type="character" w:customStyle="1" w:styleId="HTML-voorafopgemaaktChar">
    <w:name w:val="HTML - vooraf opgemaakt Char"/>
    <w:basedOn w:val="Standaardalinea-lettertype"/>
    <w:link w:val="HTML-voorafopgemaakt"/>
    <w:uiPriority w:val="99"/>
    <w:semiHidden/>
    <w:rsid w:val="009C5119"/>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441403">
      <w:bodyDiv w:val="1"/>
      <w:marLeft w:val="0"/>
      <w:marRight w:val="0"/>
      <w:marTop w:val="0"/>
      <w:marBottom w:val="0"/>
      <w:divBdr>
        <w:top w:val="none" w:sz="0" w:space="0" w:color="auto"/>
        <w:left w:val="none" w:sz="0" w:space="0" w:color="auto"/>
        <w:bottom w:val="none" w:sz="0" w:space="0" w:color="auto"/>
        <w:right w:val="none" w:sz="0" w:space="0" w:color="auto"/>
      </w:divBdr>
    </w:div>
    <w:div w:id="1574664148">
      <w:bodyDiv w:val="1"/>
      <w:marLeft w:val="0"/>
      <w:marRight w:val="0"/>
      <w:marTop w:val="0"/>
      <w:marBottom w:val="0"/>
      <w:divBdr>
        <w:top w:val="none" w:sz="0" w:space="0" w:color="auto"/>
        <w:left w:val="none" w:sz="0" w:space="0" w:color="auto"/>
        <w:bottom w:val="none" w:sz="0" w:space="0" w:color="auto"/>
        <w:right w:val="none" w:sz="0" w:space="0" w:color="auto"/>
      </w:divBdr>
    </w:div>
    <w:div w:id="2033800683">
      <w:bodyDiv w:val="1"/>
      <w:marLeft w:val="0"/>
      <w:marRight w:val="0"/>
      <w:marTop w:val="0"/>
      <w:marBottom w:val="0"/>
      <w:divBdr>
        <w:top w:val="none" w:sz="0" w:space="0" w:color="auto"/>
        <w:left w:val="none" w:sz="0" w:space="0" w:color="auto"/>
        <w:bottom w:val="none" w:sz="0" w:space="0" w:color="auto"/>
        <w:right w:val="none" w:sz="0" w:space="0" w:color="auto"/>
      </w:divBdr>
    </w:div>
    <w:div w:id="204737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8.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68.png"/><Relationship Id="rId16" Type="http://schemas.openxmlformats.org/officeDocument/2006/relationships/hyperlink" Target="https://cdn-shop.adafruit.com/datasheets/Digital+humidity+and+temperature+sensor+AM2302.pdf" TargetMode="External"/><Relationship Id="rId107" Type="http://schemas.openxmlformats.org/officeDocument/2006/relationships/image" Target="media/image91.png"/><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hyperlink" Target="http://www.circitor.fr/Mibs/Html/P/PowerNet-MIB.php"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s://produktinfo.conrad.com/datenblaetter/750000-774999/751559-an-01-ml-DECKENBEWEGUNGSMELDER_360GRA_de_en_fr_nl.pdf" TargetMode="External"/><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40.png"/><Relationship Id="rId70" Type="http://schemas.openxmlformats.org/officeDocument/2006/relationships/hyperlink" Target="https://produktinfo.conrad.com/datenblaetter/750000-774999/751118-an-01-ml-12V_OPT_RAUCHMELDER_de_en_fr_nl_it.pdf" TargetMode="External"/><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jpeg"/><Relationship Id="rId49" Type="http://schemas.openxmlformats.org/officeDocument/2006/relationships/image" Target="media/image35.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jpeg"/><Relationship Id="rId135" Type="http://schemas.openxmlformats.org/officeDocument/2006/relationships/header" Target="header4.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93.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jpe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0.png"/><Relationship Id="rId13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3.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image" Target="media/image38.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3.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nne\Documents\Aangepaste%20Office-sjablonen\Werkstuksjabloon.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Ste19</b:Tag>
    <b:SourceType>InternetSite</b:SourceType>
    <b:Guid>{CFFA4C44-4E74-4C26-8F0E-216B5F61D519}</b:Guid>
    <b:LCID>en-US</b:LCID>
    <b:Author>
      <b:Author>
        <b:NameList>
          <b:Person>
            <b:Last>Cope</b:Last>
            <b:First>Steve</b:First>
          </b:Person>
        </b:NameList>
      </b:Author>
    </b:Author>
    <b:Title>Steve's Internet guide</b:Title>
    <b:InternetSiteTitle>Steve's Internet guide</b:InternetSiteTitle>
    <b:Year>2011-2019</b:Year>
    <b:URL>http://www.steves-internet-guide.com/</b:URL>
    <b:RefOrder>1</b:RefOrder>
  </b:Source>
  <b:Source>
    <b:Tag>Rog18</b:Tag>
    <b:SourceType>InternetSite</b:SourceType>
    <b:Guid>{7133030B-43D4-44EC-BACD-6A0BC104E86A}</b:Guid>
    <b:LCID>en-US</b:LCID>
    <b:Author>
      <b:Author>
        <b:NameList>
          <b:Person>
            <b:Last>Light</b:Last>
            <b:First>Roger</b:First>
          </b:Person>
        </b:NameList>
      </b:Author>
    </b:Author>
    <b:Title>Paho-mqtt</b:Title>
    <b:InternetSiteTitle>Pypi</b:InternetSiteTitle>
    <b:Year>2018</b:Year>
    <b:Month>September</b:Month>
    <b:Day>2</b:Day>
    <b:URL>https://pypi.org/project/paho-mqtt/</b:URL>
    <b:RefOrder>2</b:RefOrder>
  </b:Source>
  <b:Source>
    <b:Tag>And13</b:Tag>
    <b:SourceType>InternetSite</b:SourceType>
    <b:Guid>{82861275-F0E4-4E5C-AD34-676B60C96037}</b:Guid>
    <b:Author>
      <b:Author>
        <b:NameList>
          <b:Person>
            <b:Last>Piper</b:Last>
            <b:First>Andy</b:First>
          </b:Person>
        </b:NameList>
      </b:Author>
    </b:Author>
    <b:Title>Choosing Your Messaging Protocol: AMQP, MQTT, or STOMP</b:Title>
    <b:InternetSiteTitle>VMWare Blogs</b:InternetSiteTitle>
    <b:Year>2013</b:Year>
    <b:URL>https://blogs.vmware.com/vfabric/2013/02/choosing-your-messaging-protocol-amqp-mqtt-or-stomp.html</b:URL>
    <b:LCID>en-US</b:LCID>
    <b:RefOrder>3</b:RefOrder>
  </b:Source>
  <b:Source>
    <b:Tag>Fel18</b:Tag>
    <b:SourceType>InternetSite</b:SourceType>
    <b:Guid>{9D9863E0-7979-4E58-BF56-2A9583C9091D}</b:Guid>
    <b:Author>
      <b:Author>
        <b:NameList>
          <b:Person>
            <b:Last>Felix</b:Last>
          </b:Person>
        </b:NameList>
      </b:Author>
    </b:Author>
    <b:Title>Wireless communication between Raspberry Pi’s via MQTT broker/client</b:Title>
    <b:InternetSiteTitle>Raspberry Pi Tutorials</b:InternetSiteTitle>
    <b:Year>2018</b:Year>
    <b:URL>https://tutorials-raspberrypi.com/raspberry-pi-mqtt-broker-client-wireless-communication/</b:URL>
    <b:LCID>en-US</b:LCID>
    <b:RefOrder>4</b:RefOrder>
  </b:Source>
  <b:Source>
    <b:Tag>Ard19</b:Tag>
    <b:SourceType>InternetSite</b:SourceType>
    <b:Guid>{5231AADE-5D30-41BC-9882-99D4C3A572B3}</b:Guid>
    <b:LCID>en-US</b:LCID>
    <b:Author>
      <b:Author>
        <b:NameList>
          <b:Person>
            <b:Last>Arduino</b:Last>
          </b:Person>
        </b:NameList>
      </b:Author>
    </b:Author>
    <b:Title>Wire Library</b:Title>
    <b:InternetSiteTitle>Arduino</b:InternetSiteTitle>
    <b:Year>2019</b:Year>
    <b:URL>https://www.arduino.cc/en/Reference/Wire</b:URL>
    <b:RefOrder>5</b:RefOrder>
  </b:Source>
  <b:Source>
    <b:Tag>Coh</b:Tag>
    <b:SourceType>InternetSite</b:SourceType>
    <b:Guid>{A3FBBDBA-437A-424C-A0A2-C029A858B757}</b:Guid>
    <b:Title>A Comparison of AMQP and MQTT</b:Title>
    <b:URL>https://static.dzone.com/dz1/dz-files/StormMQ_WhitePaper_-_A_Comparison_of_AMQP_and_MQTT.pdf</b:URL>
    <b:Author>
      <b:Author>
        <b:NameList>
          <b:Person>
            <b:Last>Cohn</b:Last>
            <b:First>Raphael</b:First>
          </b:Person>
        </b:NameList>
      </b:Author>
    </b:Author>
    <b:LCID>en-US</b:LCID>
    <b:RefOrder>6</b:RefOrder>
  </b:Source>
  <b:Source>
    <b:Tag>SSL08</b:Tag>
    <b:SourceType>InternetSite</b:SourceType>
    <b:Guid>{5E9C6BF4-B28F-41FF-9413-713BC82C4BB2}</b:Guid>
    <b:Author>
      <b:Author>
        <b:NameList>
          <b:Person>
            <b:Last>Shopper</b:Last>
            <b:First>SSL</b:First>
          </b:Person>
        </b:NameList>
      </b:Author>
    </b:Author>
    <b:Title>The Most Common OpenSSL Commands</b:Title>
    <b:InternetSiteTitle>SSL Shopper</b:InternetSiteTitle>
    <b:Year>2008</b:Year>
    <b:Month>Januari</b:Month>
    <b:Day>13</b:Day>
    <b:URL>https://www.sslshopper.com/article-most-common-openssl-commands.html</b:URL>
    <b:RefOrder>7</b:RefOrder>
  </b:Source>
  <b:Source>
    <b:Tag>Ral</b:Tag>
    <b:SourceType>InternetSite</b:SourceType>
    <b:Guid>{E617D8A7-75B3-44D3-B260-454AB4E312F5}</b:Guid>
    <b:LCID>en-US</b:LCID>
    <b:Author>
      <b:Author>
        <b:NameList>
          <b:Person>
            <b:Last>Heymsfeld</b:Last>
            <b:First>Ralph</b:First>
          </b:Person>
        </b:NameList>
      </b:Author>
    </b:Author>
    <b:Title>raspberry pi to arduino spi communication</b:Title>
    <b:InternetSiteTitle>hobbizine</b:InternetSiteTitle>
    <b:URL>http://robotics.hobbizine.com/raspiduino.html</b:URL>
    <b:RefOrder>8</b:RefOrder>
  </b:Source>
  <b:Source>
    <b:Tag>Mey12</b:Tag>
    <b:SourceType>InternetSite</b:SourceType>
    <b:Guid>{24669739-CCBB-4E56-A444-0A7DE783401B}</b:Guid>
    <b:LCID>en-US</b:LCID>
    <b:Author>
      <b:Author>
        <b:NameList>
          <b:Person>
            <b:Last>Meyers</b:Last>
          </b:Person>
        </b:NameList>
      </b:Author>
    </b:Author>
    <b:Title>Raspberry Pi + Arduino + SPI</b:Title>
    <b:InternetSiteTitle>mitchtech</b:InternetSiteTitle>
    <b:Year>2012</b:Year>
    <b:Month>Augustus</b:Month>
    <b:Day>11</b:Day>
    <b:URL>http://mitchtech.net/raspberry-pi-arduino-spi/</b:URL>
    <b:RefOrder>9</b:RefOrder>
  </b:Source>
  <b:Source>
    <b:Tag>Ign14</b:Tag>
    <b:SourceType>InternetSite</b:SourceType>
    <b:Guid>{557722E1-2728-4DDA-B950-E1A03E21D056}</b:Guid>
    <b:LCID>en-US</b:LCID>
    <b:Author>
      <b:Author>
        <b:NameList>
          <b:Person>
            <b:Last>Gramba</b:Last>
            <b:First>Ignas</b:First>
          </b:Person>
        </b:NameList>
      </b:Author>
    </b:Author>
    <b:Title>Simple I2C protocol for advanced communication between Arduinos</b:Title>
    <b:InternetSiteTitle>Berryjam</b:InternetSiteTitle>
    <b:Year>2014</b:Year>
    <b:Month>July</b:Month>
    <b:Day>17</b:Day>
    <b:URL>http://www.berryjam.eu/2014/07/advanced-arduino-i2c-communication/</b:URL>
    <b:RefOrder>10</b:RefOrder>
  </b:Source>
  <b:Source>
    <b:Tag>Pau19</b:Tag>
    <b:SourceType>InternetSite</b:SourceType>
    <b:Guid>{DF6A3CF3-6D39-4765-A87C-70171D4C07C6}</b:Guid>
    <b:Author>
      <b:Author>
        <b:NameList>
          <b:Person>
            <b:Last>Stoffregen</b:Last>
            <b:First>Paul</b:First>
          </b:Person>
        </b:NameList>
      </b:Author>
    </b:Author>
    <b:Title>Dallas Semiconductor's 1-Wire Protocol</b:Title>
    <b:InternetSiteTitle>Arduino</b:InternetSiteTitle>
    <b:Year>2019</b:Year>
    <b:URL>https://playground.arduino.cc/Learning/OneWire/</b:URL>
    <b:RefOrder>11</b:RefOrder>
  </b:Source>
  <b:Source>
    <b:Tag>PiN0</b:Tag>
    <b:SourceType>InternetSite</b:SourceType>
    <b:Guid>{4ED042DA-49E2-417D-A86F-7FB335CF3F0A}</b:Guid>
    <b:Title>Pi Network Monitoring</b:Title>
    <b:InternetSiteTitle>Fun Tech Projects</b:InternetSiteTitle>
    <b:Year>2018</b:Year>
    <b:URL>https://funprojects.blog/2018/06/24/pi-network-monitoring/</b:URL>
    <b:LCID>en-US</b:LCID>
    <b:Month>June</b:Month>
    <b:Day>24</b:Day>
    <b:RefOrder>12</b:RefOrder>
  </b:Source>
  <b:Source>
    <b:Tag>Fot15</b:Tag>
    <b:SourceType>InternetSite</b:SourceType>
    <b:Guid>{2B44185C-DB34-4462-87D8-193837C55529}</b:Guid>
    <b:LCID>en-US</b:LCID>
    <b:Author>
      <b:Author>
        <b:NameList>
          <b:Person>
            <b:Last>Gimian</b:Last>
            <b:First>Fotis</b:First>
          </b:Person>
        </b:NameList>
      </b:Author>
    </b:Author>
    <b:Title>Welcome to Easy SNMP</b:Title>
    <b:InternetSiteTitle>Easy SNMP</b:InternetSiteTitle>
    <b:Year>2015</b:Year>
    <b:URL>https://easysnmp.readthedocs.io/en/latest/</b:URL>
    <b:RefOrder>13</b:RefOrder>
  </b:Source>
  <b:Source>
    <b:Tag>Sou15</b:Tag>
    <b:SourceType>InternetSite</b:SourceType>
    <b:Guid>{67D1EA83-D1F3-4962-B791-65C8663F9C90}</b:Guid>
    <b:LCID>en-US</b:LCID>
    <b:Author>
      <b:Author>
        <b:NameList>
          <b:Person>
            <b:Last>SourceForge</b:Last>
          </b:Person>
        </b:NameList>
      </b:Author>
    </b:Author>
    <b:Title>Net-SNMP</b:Title>
    <b:InternetSiteTitle>Net-SNMP</b:InternetSiteTitle>
    <b:Year>2015</b:Year>
    <b:Month>February</b:Month>
    <b:Day>26</b:Day>
    <b:URL>http://www.net-snmp.org/</b:URL>
    <b:RefOrder>14</b:RefOrder>
  </b:Source>
  <b:Source>
    <b:Tag>Him15</b:Tag>
    <b:SourceType>InternetSite</b:SourceType>
    <b:Guid>{C8143398-6569-4948-97A5-3574D4AEFDE8}</b:Guid>
    <b:LCID>en-US</b:LCID>
    <b:Author>
      <b:Author>
        <b:NameList>
          <b:Person>
            <b:Last>Arora</b:Last>
            <b:First>Himanshu</b:First>
          </b:Person>
        </b:NameList>
      </b:Author>
    </b:Author>
    <b:Title>Beginners Guide to Installing, Using, and Configuring Net-SNMP – Part 1</b:Title>
    <b:InternetSiteTitle>Maketecheasier</b:InternetSiteTitle>
    <b:Year>2015</b:Year>
    <b:Month>March</b:Month>
    <b:Day>6</b:Day>
    <b:URL>https://www.maketecheasier.com/net-snmp-part-1/</b:URL>
    <b:RefOrder>15</b:RefOrder>
  </b:Source>
  <b:Source>
    <b:Tag>Cir19</b:Tag>
    <b:SourceType>InternetSite</b:SourceType>
    <b:Guid>{D7F741DF-1F44-4F33-BA98-72A2A5DC76B7}</b:Guid>
    <b:Title>PowerNet-MIB</b:Title>
    <b:InternetSiteTitle>Circitor</b:InternetSiteTitle>
    <b:Year>2019</b:Year>
    <b:Month>May</b:Month>
    <b:Day>1</b:Day>
    <b:URL>http://www.circitor.fr/Mibs/Html/P/PowerNet-MIB.php</b:URL>
    <b:LCID>en-US</b:LCID>
    <b:Author>
      <b:Author>
        <b:NameList>
          <b:Person>
            <b:Last>Circitor</b:Last>
          </b:Person>
        </b:NameList>
      </b:Author>
    </b:Author>
    <b:RefOrder>16</b:RefOrder>
  </b:Source>
  <b:Source>
    <b:Tag>Sha16</b:Tag>
    <b:SourceType>InternetSite</b:SourceType>
    <b:Guid>{5525E256-7FFD-46F4-A988-0D0F9F82A2E2}</b:Guid>
    <b:LCID>en-US</b:LCID>
    <b:Author>
      <b:Author>
        <b:NameList>
          <b:Person>
            <b:Last>Hymel</b:Last>
            <b:First>Shawn</b:First>
          </b:Person>
        </b:NameList>
      </b:Author>
    </b:Author>
    <b:Title>How to Run a Raspberry Pi Program on Startup</b:Title>
    <b:InternetSiteTitle>Sparkfun</b:InternetSiteTitle>
    <b:Year>2016</b:Year>
    <b:Month>July</b:Month>
    <b:Day>18</b:Day>
    <b:URL>https://learn.sparkfun.com/tutorials/how-to-run-a-raspberry-pi-program-on-startup/all</b:URL>
    <b:RefOrder>17</b:RefOrder>
  </b:Source>
</b:Sources>
</file>

<file path=customXml/itemProps1.xml><?xml version="1.0" encoding="utf-8"?>
<ds:datastoreItem xmlns:ds="http://schemas.openxmlformats.org/officeDocument/2006/customXml" ds:itemID="{1789F15A-383C-4E55-B793-11624897B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Werkstuksjabloon.dotx</Template>
  <TotalTime>1151</TotalTime>
  <Pages>60</Pages>
  <Words>7963</Words>
  <Characters>43799</Characters>
  <Application>Microsoft Office Word</Application>
  <DocSecurity>0</DocSecurity>
  <Lines>364</Lines>
  <Paragraphs>103</Paragraphs>
  <ScaleCrop>false</ScaleCrop>
  <HeadingPairs>
    <vt:vector size="2" baseType="variant">
      <vt:variant>
        <vt:lpstr>Titel</vt:lpstr>
      </vt:variant>
      <vt:variant>
        <vt:i4>1</vt:i4>
      </vt:variant>
    </vt:vector>
  </HeadingPairs>
  <TitlesOfParts>
    <vt:vector size="1" baseType="lpstr">
      <vt:lpstr>1</vt:lpstr>
    </vt:vector>
  </TitlesOfParts>
  <Company>KH Kempen - Campus Geel</Company>
  <LinksUpToDate>false</LinksUpToDate>
  <CharactersWithSpaces>51659</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Senne Cools</dc:creator>
  <cp:lastModifiedBy>Rik Plasschaert</cp:lastModifiedBy>
  <cp:revision>23</cp:revision>
  <cp:lastPrinted>2001-11-19T09:17:00Z</cp:lastPrinted>
  <dcterms:created xsi:type="dcterms:W3CDTF">2019-05-20T11:37:00Z</dcterms:created>
  <dcterms:modified xsi:type="dcterms:W3CDTF">2019-05-23T11:26:00Z</dcterms:modified>
</cp:coreProperties>
</file>